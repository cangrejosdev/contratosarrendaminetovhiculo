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5635" w14:textId="553D62D6" w:rsidR="00CA2FFD" w:rsidRDefault="00971904" w:rsidP="00D21EAE">
      <w:pPr>
        <w:spacing w:after="0" w:line="276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OV No 1</w:t>
      </w:r>
    </w:p>
    <w:p w14:paraId="19C7258A" w14:textId="6633B93B" w:rsidR="00814EE4" w:rsidRPr="00E47148" w:rsidRDefault="00460A81" w:rsidP="00D21EAE">
      <w:pPr>
        <w:spacing w:after="0" w:line="276" w:lineRule="auto"/>
        <w:jc w:val="center"/>
        <w:rPr>
          <w:rFonts w:cstheme="minorHAnsi"/>
          <w:sz w:val="24"/>
          <w:szCs w:val="24"/>
        </w:rPr>
      </w:pPr>
      <w:r w:rsidRPr="00E47148">
        <w:rPr>
          <w:rFonts w:cstheme="minorHAnsi"/>
          <w:sz w:val="24"/>
          <w:szCs w:val="24"/>
        </w:rPr>
        <w:t>CONTRATO DE ARRENDAMIENTO DE VEHÍCULO</w:t>
      </w:r>
      <w:r w:rsidR="00D21EAE" w:rsidRPr="00E47148">
        <w:rPr>
          <w:rFonts w:cstheme="minorHAnsi"/>
          <w:sz w:val="24"/>
          <w:szCs w:val="24"/>
        </w:rPr>
        <w:t xml:space="preserve"> CON OPCIÓN DE COMPRA</w:t>
      </w:r>
    </w:p>
    <w:p w14:paraId="560539F9" w14:textId="77777777" w:rsidR="004914EA" w:rsidRPr="00E47148" w:rsidRDefault="004914EA" w:rsidP="00460A81">
      <w:pPr>
        <w:spacing w:after="0" w:line="276" w:lineRule="auto"/>
        <w:jc w:val="center"/>
        <w:rPr>
          <w:rFonts w:cstheme="minorHAnsi"/>
          <w:sz w:val="24"/>
          <w:szCs w:val="24"/>
        </w:rPr>
      </w:pPr>
    </w:p>
    <w:p w14:paraId="048558CE" w14:textId="77777777" w:rsidR="00460A81" w:rsidRPr="00E47148" w:rsidRDefault="00460A81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2D706D01" w14:textId="4C43FA3A" w:rsidR="00420B03" w:rsidRPr="00F60574" w:rsidRDefault="00503189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E47148">
        <w:rPr>
          <w:rFonts w:cstheme="minorHAnsi"/>
          <w:sz w:val="24"/>
          <w:szCs w:val="24"/>
        </w:rPr>
        <w:t>Entre</w:t>
      </w:r>
      <w:r w:rsidR="00420B03" w:rsidRPr="00E47148">
        <w:rPr>
          <w:rFonts w:cstheme="minorHAnsi"/>
          <w:sz w:val="24"/>
          <w:szCs w:val="24"/>
        </w:rPr>
        <w:t>,</w:t>
      </w:r>
      <w:r w:rsidR="001900B9" w:rsidRPr="00E47148">
        <w:rPr>
          <w:rFonts w:cstheme="minorHAnsi"/>
          <w:sz w:val="24"/>
          <w:szCs w:val="24"/>
        </w:rPr>
        <w:t xml:space="preserve"> </w:t>
      </w:r>
      <w:r w:rsidR="004F4603" w:rsidRPr="004F4603">
        <w:rPr>
          <w:rFonts w:cstheme="minorHAnsi"/>
          <w:sz w:val="24"/>
          <w:szCs w:val="24"/>
        </w:rPr>
        <w:t>{sociedad}</w:t>
      </w:r>
      <w:r w:rsidRPr="00E47148">
        <w:rPr>
          <w:rFonts w:cstheme="minorHAnsi"/>
          <w:sz w:val="24"/>
          <w:szCs w:val="24"/>
        </w:rPr>
        <w:t xml:space="preserve">, </w:t>
      </w:r>
      <w:r w:rsidR="008A3DD4" w:rsidRPr="00E47148">
        <w:rPr>
          <w:rFonts w:cstheme="minorHAnsi"/>
          <w:sz w:val="24"/>
          <w:szCs w:val="24"/>
        </w:rPr>
        <w:t>una sociedad debidamente constituida de acuerdo con la legislación panameña</w:t>
      </w:r>
      <w:r w:rsidRPr="00E47148">
        <w:rPr>
          <w:rFonts w:cstheme="minorHAnsi"/>
          <w:sz w:val="24"/>
          <w:szCs w:val="24"/>
        </w:rPr>
        <w:t>, Folio</w:t>
      </w:r>
      <w:r w:rsidR="004F4603" w:rsidRPr="004F4603">
        <w:rPr>
          <w:rFonts w:cstheme="minorHAnsi"/>
          <w:sz w:val="24"/>
          <w:szCs w:val="24"/>
        </w:rPr>
        <w:t>{folio}</w:t>
      </w:r>
      <w:r w:rsidRPr="00E47148">
        <w:rPr>
          <w:rFonts w:cstheme="minorHAnsi"/>
          <w:sz w:val="24"/>
          <w:szCs w:val="24"/>
        </w:rPr>
        <w:t xml:space="preserve">, Registro </w:t>
      </w:r>
      <w:r w:rsidR="004F4603" w:rsidRPr="004F4603">
        <w:rPr>
          <w:rFonts w:cstheme="minorHAnsi"/>
          <w:sz w:val="24"/>
          <w:szCs w:val="24"/>
        </w:rPr>
        <w:t>{registro}</w:t>
      </w:r>
      <w:r w:rsidR="00F60574">
        <w:rPr>
          <w:rFonts w:cstheme="minorHAnsi"/>
          <w:sz w:val="24"/>
          <w:szCs w:val="24"/>
        </w:rPr>
        <w:t xml:space="preserve"> </w:t>
      </w:r>
      <w:r w:rsidRPr="00E47148">
        <w:rPr>
          <w:rFonts w:cstheme="minorHAnsi"/>
          <w:sz w:val="24"/>
          <w:szCs w:val="24"/>
        </w:rPr>
        <w:t xml:space="preserve">debidamente representada por </w:t>
      </w:r>
      <w:r w:rsidR="004F4603" w:rsidRPr="004F4603">
        <w:rPr>
          <w:rFonts w:cstheme="minorHAnsi"/>
          <w:sz w:val="24"/>
          <w:szCs w:val="24"/>
        </w:rPr>
        <w:t>representada</w:t>
      </w:r>
      <w:r w:rsidR="004F4603">
        <w:rPr>
          <w:rFonts w:cstheme="minorHAnsi"/>
          <w:sz w:val="24"/>
          <w:szCs w:val="24"/>
        </w:rPr>
        <w:t xml:space="preserve"> </w:t>
      </w:r>
      <w:r w:rsidRPr="00E47148">
        <w:rPr>
          <w:rFonts w:cstheme="minorHAnsi"/>
          <w:sz w:val="24"/>
          <w:szCs w:val="24"/>
        </w:rPr>
        <w:t xml:space="preserve">, quien en lo adelante y a los efectos de este documento, se denominará EL </w:t>
      </w:r>
      <w:r w:rsidR="009503D5">
        <w:rPr>
          <w:rFonts w:cstheme="minorHAnsi"/>
          <w:sz w:val="24"/>
          <w:szCs w:val="24"/>
        </w:rPr>
        <w:t>ARRENDADOR</w:t>
      </w:r>
      <w:r w:rsidRPr="00E47148">
        <w:rPr>
          <w:rFonts w:cstheme="minorHAnsi"/>
          <w:sz w:val="24"/>
          <w:szCs w:val="24"/>
        </w:rPr>
        <w:t xml:space="preserve">, por una parte y por la otra  </w:t>
      </w:r>
      <w:r w:rsidR="004F4603" w:rsidRPr="004F4603">
        <w:rPr>
          <w:rFonts w:cstheme="minorHAnsi"/>
          <w:sz w:val="24"/>
          <w:szCs w:val="24"/>
        </w:rPr>
        <w:t>{arrendador}</w:t>
      </w:r>
      <w:r w:rsidR="00420B03" w:rsidRPr="00E47148">
        <w:rPr>
          <w:rFonts w:cstheme="minorHAnsi"/>
          <w:sz w:val="24"/>
          <w:szCs w:val="24"/>
        </w:rPr>
        <w:t xml:space="preserve"> (identificar) quien actúa en su propio nombre y representación</w:t>
      </w:r>
      <w:r w:rsidR="006A0A90" w:rsidRPr="00E47148">
        <w:rPr>
          <w:rFonts w:cstheme="minorHAnsi"/>
          <w:sz w:val="24"/>
          <w:szCs w:val="24"/>
        </w:rPr>
        <w:t>,</w:t>
      </w:r>
      <w:r w:rsidR="00420B03" w:rsidRPr="00E47148">
        <w:rPr>
          <w:rFonts w:cstheme="minorHAnsi"/>
          <w:sz w:val="24"/>
          <w:szCs w:val="24"/>
        </w:rPr>
        <w:t xml:space="preserve"> en lo adelante y a los efectos de este documento </w:t>
      </w:r>
      <w:r w:rsidR="006A0A90" w:rsidRPr="00E47148">
        <w:rPr>
          <w:rFonts w:cstheme="minorHAnsi"/>
          <w:sz w:val="24"/>
          <w:szCs w:val="24"/>
        </w:rPr>
        <w:t xml:space="preserve">se </w:t>
      </w:r>
      <w:r w:rsidR="00420B03" w:rsidRPr="00E47148">
        <w:rPr>
          <w:rFonts w:cstheme="minorHAnsi"/>
          <w:sz w:val="24"/>
          <w:szCs w:val="24"/>
        </w:rPr>
        <w:t>denomina</w:t>
      </w:r>
      <w:r w:rsidR="006A0A90" w:rsidRPr="00E47148">
        <w:rPr>
          <w:rFonts w:cstheme="minorHAnsi"/>
          <w:sz w:val="24"/>
          <w:szCs w:val="24"/>
        </w:rPr>
        <w:t>rá</w:t>
      </w:r>
      <w:r w:rsidR="00420B03" w:rsidRPr="00E47148">
        <w:rPr>
          <w:rFonts w:cstheme="minorHAnsi"/>
          <w:sz w:val="24"/>
          <w:szCs w:val="24"/>
        </w:rPr>
        <w:t xml:space="preserve"> </w:t>
      </w:r>
      <w:bookmarkStart w:id="0" w:name="_Hlk179623236"/>
      <w:r w:rsidR="00420B03" w:rsidRPr="00E47148">
        <w:rPr>
          <w:rFonts w:cstheme="minorHAnsi"/>
          <w:sz w:val="24"/>
          <w:szCs w:val="24"/>
        </w:rPr>
        <w:t xml:space="preserve">EL </w:t>
      </w:r>
      <w:r w:rsidR="009503D5">
        <w:rPr>
          <w:rFonts w:cstheme="minorHAnsi"/>
          <w:sz w:val="24"/>
          <w:szCs w:val="24"/>
        </w:rPr>
        <w:t>ARRENDATARIO</w:t>
      </w:r>
      <w:bookmarkEnd w:id="0"/>
      <w:r w:rsidR="00420B03" w:rsidRPr="00E47148">
        <w:rPr>
          <w:rFonts w:cstheme="minorHAnsi"/>
          <w:sz w:val="24"/>
          <w:szCs w:val="24"/>
        </w:rPr>
        <w:t xml:space="preserve">, suscriben el presente contrato de </w:t>
      </w:r>
      <w:r w:rsidR="004914EA" w:rsidRPr="00E47148">
        <w:rPr>
          <w:rFonts w:cstheme="minorHAnsi"/>
          <w:sz w:val="24"/>
          <w:szCs w:val="24"/>
        </w:rPr>
        <w:t>ARRENDAMIENTO CON OPCIÓN A COMPRA DE VEHÍCULO</w:t>
      </w:r>
      <w:r w:rsidR="00420B03" w:rsidRPr="00E47148">
        <w:rPr>
          <w:rFonts w:cstheme="minorHAnsi"/>
          <w:sz w:val="24"/>
          <w:szCs w:val="24"/>
        </w:rPr>
        <w:t xml:space="preserve">, el cual se regirá por las siguientes cláusulas.                         </w:t>
      </w:r>
    </w:p>
    <w:p w14:paraId="59FFDA6E" w14:textId="77777777" w:rsidR="00420B03" w:rsidRPr="00D21EAE" w:rsidRDefault="00420B03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073B8E8E" w14:textId="6723E0C3" w:rsidR="00420B03" w:rsidRPr="00D21EAE" w:rsidRDefault="00420B03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D21EAE">
        <w:rPr>
          <w:rFonts w:cstheme="minorHAnsi"/>
          <w:sz w:val="24"/>
          <w:szCs w:val="24"/>
        </w:rPr>
        <w:t>PRIMER</w:t>
      </w:r>
      <w:r w:rsidR="00444D9E" w:rsidRPr="00D21EAE">
        <w:rPr>
          <w:rFonts w:cstheme="minorHAnsi"/>
          <w:sz w:val="24"/>
          <w:szCs w:val="24"/>
        </w:rPr>
        <w:t>A</w:t>
      </w:r>
      <w:r w:rsidRPr="00D21EAE">
        <w:rPr>
          <w:rFonts w:cstheme="minorHAnsi"/>
          <w:sz w:val="24"/>
          <w:szCs w:val="24"/>
        </w:rPr>
        <w:t xml:space="preserve">: EL </w:t>
      </w:r>
      <w:r w:rsidR="009503D5">
        <w:rPr>
          <w:rFonts w:cstheme="minorHAnsi"/>
          <w:sz w:val="24"/>
          <w:szCs w:val="24"/>
        </w:rPr>
        <w:t>ARRENDADOR</w:t>
      </w:r>
      <w:r w:rsidRPr="00D21EAE">
        <w:rPr>
          <w:rFonts w:cstheme="minorHAnsi"/>
          <w:sz w:val="24"/>
          <w:szCs w:val="24"/>
        </w:rPr>
        <w:t xml:space="preserve"> entrega a EL </w:t>
      </w:r>
      <w:r w:rsidR="009503D5">
        <w:rPr>
          <w:rFonts w:cstheme="minorHAnsi"/>
          <w:sz w:val="24"/>
          <w:szCs w:val="24"/>
        </w:rPr>
        <w:t>ARRENDATARIO</w:t>
      </w:r>
      <w:r w:rsidRPr="00D21EAE">
        <w:rPr>
          <w:rFonts w:cstheme="minorHAnsi"/>
          <w:sz w:val="24"/>
          <w:szCs w:val="24"/>
        </w:rPr>
        <w:t xml:space="preserve"> un vehículo cuyas características son las siguientes:</w:t>
      </w:r>
    </w:p>
    <w:p w14:paraId="7D2899A2" w14:textId="5636484C" w:rsidR="00420B03" w:rsidRPr="00D21EAE" w:rsidRDefault="00420B03" w:rsidP="00420B0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D21EAE">
        <w:rPr>
          <w:rFonts w:cstheme="minorHAnsi"/>
          <w:sz w:val="24"/>
          <w:szCs w:val="24"/>
        </w:rPr>
        <w:t>Placa Vehicular</w:t>
      </w:r>
      <w:r w:rsidR="006A0A90" w:rsidRPr="00D21EAE">
        <w:rPr>
          <w:rFonts w:cstheme="minorHAnsi"/>
          <w:sz w:val="24"/>
          <w:szCs w:val="24"/>
        </w:rPr>
        <w:t>:</w:t>
      </w:r>
      <w:r w:rsidR="004F4603">
        <w:rPr>
          <w:rFonts w:cstheme="minorHAnsi"/>
          <w:sz w:val="24"/>
          <w:szCs w:val="24"/>
        </w:rPr>
        <w:t xml:space="preserve"> {</w:t>
      </w:r>
      <w:proofErr w:type="spellStart"/>
      <w:r w:rsidR="004F4603">
        <w:rPr>
          <w:rFonts w:cstheme="minorHAnsi"/>
          <w:sz w:val="24"/>
          <w:szCs w:val="24"/>
        </w:rPr>
        <w:t>placa_u</w:t>
      </w:r>
      <w:proofErr w:type="spellEnd"/>
      <w:r w:rsidR="004F4603">
        <w:rPr>
          <w:rFonts w:cstheme="minorHAnsi"/>
          <w:sz w:val="24"/>
          <w:szCs w:val="24"/>
        </w:rPr>
        <w:t>}</w:t>
      </w:r>
    </w:p>
    <w:p w14:paraId="2B622944" w14:textId="11D0F87A" w:rsidR="00420B03" w:rsidRPr="00D21EAE" w:rsidRDefault="00420B03" w:rsidP="00420B0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D21EAE">
        <w:rPr>
          <w:rFonts w:cstheme="minorHAnsi"/>
          <w:sz w:val="24"/>
          <w:szCs w:val="24"/>
        </w:rPr>
        <w:t>Placa comercial</w:t>
      </w:r>
      <w:r w:rsidR="006A0A90" w:rsidRPr="00D21EAE">
        <w:rPr>
          <w:rFonts w:cstheme="minorHAnsi"/>
          <w:sz w:val="24"/>
          <w:szCs w:val="24"/>
        </w:rPr>
        <w:t>:</w:t>
      </w:r>
      <w:r w:rsidR="004F4603">
        <w:rPr>
          <w:rFonts w:cstheme="minorHAnsi"/>
          <w:sz w:val="24"/>
          <w:szCs w:val="24"/>
        </w:rPr>
        <w:t xml:space="preserve"> {</w:t>
      </w:r>
      <w:proofErr w:type="spellStart"/>
      <w:r w:rsidR="004F4603">
        <w:rPr>
          <w:rFonts w:cstheme="minorHAnsi"/>
          <w:sz w:val="24"/>
          <w:szCs w:val="24"/>
        </w:rPr>
        <w:t>placa_c</w:t>
      </w:r>
      <w:proofErr w:type="spellEnd"/>
      <w:r w:rsidR="004F4603">
        <w:rPr>
          <w:rFonts w:cstheme="minorHAnsi"/>
          <w:sz w:val="24"/>
          <w:szCs w:val="24"/>
        </w:rPr>
        <w:t>}</w:t>
      </w:r>
    </w:p>
    <w:p w14:paraId="613289A8" w14:textId="121BF9CE" w:rsidR="00420B03" w:rsidRPr="00D21EAE" w:rsidRDefault="00420B03" w:rsidP="00420B0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D21EAE">
        <w:rPr>
          <w:rFonts w:cstheme="minorHAnsi"/>
          <w:sz w:val="24"/>
          <w:szCs w:val="24"/>
        </w:rPr>
        <w:t>Marca:</w:t>
      </w:r>
      <w:r w:rsidR="004F4603">
        <w:rPr>
          <w:rFonts w:cstheme="minorHAnsi"/>
          <w:sz w:val="24"/>
          <w:szCs w:val="24"/>
        </w:rPr>
        <w:t xml:space="preserve"> {marca}</w:t>
      </w:r>
    </w:p>
    <w:p w14:paraId="32BB0418" w14:textId="5FB60446" w:rsidR="00420B03" w:rsidRPr="00D21EAE" w:rsidRDefault="00420B03" w:rsidP="00420B0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D21EAE">
        <w:rPr>
          <w:rFonts w:cstheme="minorHAnsi"/>
          <w:sz w:val="24"/>
          <w:szCs w:val="24"/>
        </w:rPr>
        <w:t>Modelo:</w:t>
      </w:r>
      <w:r w:rsidR="004F4603">
        <w:rPr>
          <w:rFonts w:cstheme="minorHAnsi"/>
          <w:sz w:val="24"/>
          <w:szCs w:val="24"/>
        </w:rPr>
        <w:t xml:space="preserve"> {modelo}</w:t>
      </w:r>
    </w:p>
    <w:p w14:paraId="015B6B5F" w14:textId="2FBF55AA" w:rsidR="00420B03" w:rsidRPr="00D21EAE" w:rsidRDefault="00420B03" w:rsidP="00420B0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D21EAE">
        <w:rPr>
          <w:rFonts w:cstheme="minorHAnsi"/>
          <w:sz w:val="24"/>
          <w:szCs w:val="24"/>
        </w:rPr>
        <w:t>Año:</w:t>
      </w:r>
      <w:r w:rsidR="004F4603">
        <w:rPr>
          <w:rFonts w:cstheme="minorHAnsi"/>
          <w:sz w:val="24"/>
          <w:szCs w:val="24"/>
        </w:rPr>
        <w:t xml:space="preserve"> {</w:t>
      </w:r>
      <w:proofErr w:type="spellStart"/>
      <w:r w:rsidR="004F4603">
        <w:rPr>
          <w:rFonts w:cstheme="minorHAnsi"/>
          <w:sz w:val="24"/>
          <w:szCs w:val="24"/>
        </w:rPr>
        <w:t>anio</w:t>
      </w:r>
      <w:proofErr w:type="spellEnd"/>
      <w:r w:rsidR="004F4603">
        <w:rPr>
          <w:rFonts w:cstheme="minorHAnsi"/>
          <w:sz w:val="24"/>
          <w:szCs w:val="24"/>
        </w:rPr>
        <w:t>}</w:t>
      </w:r>
    </w:p>
    <w:p w14:paraId="62527D00" w14:textId="64186E36" w:rsidR="00420B03" w:rsidRPr="00D21EAE" w:rsidRDefault="00420B03" w:rsidP="00420B0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sz w:val="24"/>
          <w:szCs w:val="24"/>
        </w:rPr>
      </w:pPr>
      <w:proofErr w:type="gramStart"/>
      <w:r w:rsidRPr="00D21EAE">
        <w:rPr>
          <w:rFonts w:cstheme="minorHAnsi"/>
          <w:sz w:val="24"/>
          <w:szCs w:val="24"/>
        </w:rPr>
        <w:t>Color:</w:t>
      </w:r>
      <w:r w:rsidR="004F4603">
        <w:rPr>
          <w:rFonts w:cstheme="minorHAnsi"/>
          <w:sz w:val="24"/>
          <w:szCs w:val="24"/>
        </w:rPr>
        <w:t>{</w:t>
      </w:r>
      <w:proofErr w:type="gramEnd"/>
      <w:r w:rsidR="004F4603">
        <w:rPr>
          <w:rFonts w:cstheme="minorHAnsi"/>
          <w:sz w:val="24"/>
          <w:szCs w:val="24"/>
        </w:rPr>
        <w:t>color}</w:t>
      </w:r>
    </w:p>
    <w:p w14:paraId="2FCF6BF2" w14:textId="5E1FB9C8" w:rsidR="00420B03" w:rsidRPr="00D21EAE" w:rsidRDefault="002E335F" w:rsidP="00420B0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D21EAE">
        <w:rPr>
          <w:rFonts w:cstheme="minorHAnsi"/>
          <w:sz w:val="24"/>
          <w:szCs w:val="24"/>
        </w:rPr>
        <w:t xml:space="preserve">Tipo de </w:t>
      </w:r>
      <w:proofErr w:type="gramStart"/>
      <w:r w:rsidRPr="00D21EAE">
        <w:rPr>
          <w:rFonts w:cstheme="minorHAnsi"/>
          <w:sz w:val="24"/>
          <w:szCs w:val="24"/>
        </w:rPr>
        <w:t>transmisión:</w:t>
      </w:r>
      <w:r w:rsidR="004F4603">
        <w:rPr>
          <w:rFonts w:cstheme="minorHAnsi"/>
          <w:sz w:val="24"/>
          <w:szCs w:val="24"/>
        </w:rPr>
        <w:t>{</w:t>
      </w:r>
      <w:proofErr w:type="gramEnd"/>
      <w:r w:rsidR="004F4603">
        <w:rPr>
          <w:rFonts w:cstheme="minorHAnsi"/>
          <w:sz w:val="24"/>
          <w:szCs w:val="24"/>
        </w:rPr>
        <w:t>transmisión}</w:t>
      </w:r>
    </w:p>
    <w:p w14:paraId="7E3EA798" w14:textId="6F2D318F" w:rsidR="002E335F" w:rsidRPr="00D21EAE" w:rsidRDefault="002E335F" w:rsidP="00420B0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D21EAE">
        <w:rPr>
          <w:rFonts w:cstheme="minorHAnsi"/>
          <w:sz w:val="24"/>
          <w:szCs w:val="24"/>
        </w:rPr>
        <w:t xml:space="preserve">Cantidad de </w:t>
      </w:r>
      <w:proofErr w:type="gramStart"/>
      <w:r w:rsidRPr="00D21EAE">
        <w:rPr>
          <w:rFonts w:cstheme="minorHAnsi"/>
          <w:sz w:val="24"/>
          <w:szCs w:val="24"/>
        </w:rPr>
        <w:t>Pasajeros:</w:t>
      </w:r>
      <w:r w:rsidR="004F4603">
        <w:rPr>
          <w:rFonts w:cstheme="minorHAnsi"/>
          <w:sz w:val="24"/>
          <w:szCs w:val="24"/>
        </w:rPr>
        <w:t>{</w:t>
      </w:r>
      <w:proofErr w:type="gramEnd"/>
      <w:r w:rsidR="004F4603">
        <w:rPr>
          <w:rFonts w:cstheme="minorHAnsi"/>
          <w:sz w:val="24"/>
          <w:szCs w:val="24"/>
        </w:rPr>
        <w:t>pasajeros}</w:t>
      </w:r>
    </w:p>
    <w:p w14:paraId="0B472D3F" w14:textId="31546D7D" w:rsidR="002E335F" w:rsidRPr="00E47148" w:rsidRDefault="00D23C89" w:rsidP="00420B0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47148">
        <w:rPr>
          <w:rFonts w:cstheme="minorHAnsi"/>
          <w:sz w:val="24"/>
          <w:szCs w:val="24"/>
        </w:rPr>
        <w:t>Serial de chasis</w:t>
      </w:r>
      <w:r w:rsidR="002E335F" w:rsidRPr="00E47148">
        <w:rPr>
          <w:rFonts w:cstheme="minorHAnsi"/>
          <w:sz w:val="24"/>
          <w:szCs w:val="24"/>
        </w:rPr>
        <w:t>:</w:t>
      </w:r>
      <w:r w:rsidR="004F4603">
        <w:rPr>
          <w:rFonts w:cstheme="minorHAnsi"/>
          <w:sz w:val="24"/>
          <w:szCs w:val="24"/>
        </w:rPr>
        <w:t xml:space="preserve"> {</w:t>
      </w:r>
      <w:proofErr w:type="spellStart"/>
      <w:r w:rsidR="004F4603">
        <w:rPr>
          <w:rFonts w:cstheme="minorHAnsi"/>
          <w:sz w:val="24"/>
          <w:szCs w:val="24"/>
        </w:rPr>
        <w:t>serchasis</w:t>
      </w:r>
      <w:proofErr w:type="spellEnd"/>
      <w:r w:rsidR="004F4603">
        <w:rPr>
          <w:rFonts w:cstheme="minorHAnsi"/>
          <w:sz w:val="24"/>
          <w:szCs w:val="24"/>
        </w:rPr>
        <w:t>}</w:t>
      </w:r>
    </w:p>
    <w:p w14:paraId="4BCB24AE" w14:textId="0B4051CC" w:rsidR="00444D9E" w:rsidRDefault="002E335F" w:rsidP="00444D9E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D21EAE">
        <w:rPr>
          <w:rFonts w:cstheme="minorHAnsi"/>
          <w:sz w:val="24"/>
          <w:szCs w:val="24"/>
        </w:rPr>
        <w:t xml:space="preserve">Serial del </w:t>
      </w:r>
      <w:proofErr w:type="gramStart"/>
      <w:r w:rsidRPr="00D21EAE">
        <w:rPr>
          <w:rFonts w:cstheme="minorHAnsi"/>
          <w:sz w:val="24"/>
          <w:szCs w:val="24"/>
        </w:rPr>
        <w:t>motor:</w:t>
      </w:r>
      <w:r w:rsidR="004F4603">
        <w:rPr>
          <w:rFonts w:cstheme="minorHAnsi"/>
          <w:sz w:val="24"/>
          <w:szCs w:val="24"/>
        </w:rPr>
        <w:t>{</w:t>
      </w:r>
      <w:proofErr w:type="spellStart"/>
      <w:proofErr w:type="gramEnd"/>
      <w:r w:rsidR="004F4603">
        <w:rPr>
          <w:rFonts w:cstheme="minorHAnsi"/>
          <w:sz w:val="24"/>
          <w:szCs w:val="24"/>
        </w:rPr>
        <w:t>sermotor</w:t>
      </w:r>
      <w:proofErr w:type="spellEnd"/>
      <w:r w:rsidR="004F4603">
        <w:rPr>
          <w:rFonts w:cstheme="minorHAnsi"/>
          <w:sz w:val="24"/>
          <w:szCs w:val="24"/>
        </w:rPr>
        <w:t>}</w:t>
      </w:r>
    </w:p>
    <w:p w14:paraId="2D93E7AC" w14:textId="77777777" w:rsidR="004F4603" w:rsidRDefault="004F4603" w:rsidP="004F4603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3BC7104E" w14:textId="77777777" w:rsidR="004F4603" w:rsidRPr="004F4603" w:rsidRDefault="004F4603" w:rsidP="004F4603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7AB58CF9" w14:textId="1369DCEF" w:rsidR="00444D9E" w:rsidRPr="00C80609" w:rsidRDefault="00444D9E" w:rsidP="00F02B1D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C80609">
        <w:rPr>
          <w:rFonts w:cstheme="minorHAnsi"/>
          <w:sz w:val="24"/>
          <w:szCs w:val="24"/>
          <w:u w:val="single"/>
        </w:rPr>
        <w:t>SEGUNDA:</w:t>
      </w:r>
      <w:r w:rsidRPr="00C80609">
        <w:rPr>
          <w:rFonts w:cstheme="minorHAnsi"/>
          <w:sz w:val="24"/>
          <w:szCs w:val="24"/>
        </w:rPr>
        <w:t xml:space="preserve"> OBJETO. El objeto del presente contrato es el arrendamiento </w:t>
      </w:r>
      <w:r w:rsidR="008A3DD4" w:rsidRPr="00C80609">
        <w:rPr>
          <w:rFonts w:cstheme="minorHAnsi"/>
          <w:sz w:val="24"/>
          <w:szCs w:val="24"/>
        </w:rPr>
        <w:t xml:space="preserve">con opción a compra </w:t>
      </w:r>
      <w:r w:rsidRPr="00C80609">
        <w:rPr>
          <w:rFonts w:cstheme="minorHAnsi"/>
          <w:sz w:val="24"/>
          <w:szCs w:val="24"/>
        </w:rPr>
        <w:t xml:space="preserve">del vehículo propiedad de EL </w:t>
      </w:r>
      <w:r w:rsidR="009503D5">
        <w:rPr>
          <w:rFonts w:cstheme="minorHAnsi"/>
          <w:sz w:val="24"/>
          <w:szCs w:val="24"/>
        </w:rPr>
        <w:t>ARRENDADOR</w:t>
      </w:r>
      <w:r w:rsidR="00C1091A" w:rsidRPr="00C80609">
        <w:rPr>
          <w:rFonts w:cstheme="minorHAnsi"/>
          <w:sz w:val="24"/>
          <w:szCs w:val="24"/>
        </w:rPr>
        <w:t xml:space="preserve">, </w:t>
      </w:r>
      <w:r w:rsidRPr="00C80609">
        <w:rPr>
          <w:rFonts w:cstheme="minorHAnsi"/>
          <w:sz w:val="24"/>
          <w:szCs w:val="24"/>
        </w:rPr>
        <w:t>identificado en la cláusula anterior</w:t>
      </w:r>
      <w:r w:rsidR="006C68D7" w:rsidRPr="00C80609">
        <w:rPr>
          <w:rFonts w:cstheme="minorHAnsi"/>
          <w:sz w:val="24"/>
          <w:szCs w:val="24"/>
        </w:rPr>
        <w:t>,</w:t>
      </w:r>
      <w:r w:rsidRPr="00C80609">
        <w:rPr>
          <w:rFonts w:cstheme="minorHAnsi"/>
          <w:sz w:val="24"/>
          <w:szCs w:val="24"/>
        </w:rPr>
        <w:t xml:space="preserve"> junto con sus piezas y accesorios según inventario detallado </w:t>
      </w:r>
      <w:r w:rsidR="00503189" w:rsidRPr="00C80609">
        <w:rPr>
          <w:rFonts w:cstheme="minorHAnsi"/>
          <w:sz w:val="24"/>
          <w:szCs w:val="24"/>
        </w:rPr>
        <w:t>en el acta de entrega</w:t>
      </w:r>
      <w:r w:rsidR="00C1091A" w:rsidRPr="00C80609">
        <w:rPr>
          <w:rFonts w:cstheme="minorHAnsi"/>
          <w:sz w:val="24"/>
          <w:szCs w:val="24"/>
        </w:rPr>
        <w:t xml:space="preserve"> la cual forma parte integral de este Contrato</w:t>
      </w:r>
      <w:r w:rsidR="00503189" w:rsidRPr="00C80609">
        <w:rPr>
          <w:rFonts w:cstheme="minorHAnsi"/>
          <w:sz w:val="24"/>
          <w:szCs w:val="24"/>
        </w:rPr>
        <w:t xml:space="preserve">. El vehículo objeto de alquiler, será destinado exclusivamente para el </w:t>
      </w:r>
      <w:r w:rsidR="00E254CA" w:rsidRPr="00C80609">
        <w:rPr>
          <w:rFonts w:cstheme="minorHAnsi"/>
          <w:sz w:val="24"/>
          <w:szCs w:val="24"/>
          <w:lang w:val="es-419"/>
        </w:rPr>
        <w:t xml:space="preserve">Transporte terrestre de pasajeros </w:t>
      </w:r>
      <w:r w:rsidR="00503189" w:rsidRPr="00C80609">
        <w:rPr>
          <w:rFonts w:cstheme="minorHAnsi"/>
          <w:sz w:val="24"/>
          <w:szCs w:val="24"/>
        </w:rPr>
        <w:t xml:space="preserve">en la República de Panamá, </w:t>
      </w:r>
      <w:r w:rsidR="00C1091A" w:rsidRPr="00C80609">
        <w:rPr>
          <w:rFonts w:cstheme="minorHAnsi"/>
          <w:sz w:val="24"/>
          <w:szCs w:val="24"/>
        </w:rPr>
        <w:t xml:space="preserve">dentro de los límites </w:t>
      </w:r>
      <w:r w:rsidR="0029725C" w:rsidRPr="00C80609">
        <w:rPr>
          <w:rFonts w:cstheme="minorHAnsi"/>
          <w:sz w:val="24"/>
          <w:szCs w:val="24"/>
        </w:rPr>
        <w:t xml:space="preserve">geográficos </w:t>
      </w:r>
      <w:r w:rsidR="00C1091A" w:rsidRPr="00C80609">
        <w:rPr>
          <w:rFonts w:cstheme="minorHAnsi"/>
          <w:sz w:val="24"/>
          <w:szCs w:val="24"/>
        </w:rPr>
        <w:t>establecidos</w:t>
      </w:r>
      <w:r w:rsidR="0029725C" w:rsidRPr="00C80609">
        <w:rPr>
          <w:rFonts w:cstheme="minorHAnsi"/>
          <w:sz w:val="24"/>
          <w:szCs w:val="24"/>
        </w:rPr>
        <w:t xml:space="preserve"> para el uso del </w:t>
      </w:r>
      <w:r w:rsidR="0029725C" w:rsidRPr="00654CA0">
        <w:rPr>
          <w:rFonts w:cstheme="minorHAnsi"/>
          <w:sz w:val="24"/>
          <w:szCs w:val="24"/>
        </w:rPr>
        <w:t>vehículo arrendado, los cuales se indican</w:t>
      </w:r>
      <w:r w:rsidR="00C1091A" w:rsidRPr="00654CA0">
        <w:rPr>
          <w:rFonts w:cstheme="minorHAnsi"/>
          <w:sz w:val="24"/>
          <w:szCs w:val="24"/>
        </w:rPr>
        <w:t xml:space="preserve"> más </w:t>
      </w:r>
      <w:r w:rsidR="0029725C" w:rsidRPr="00654CA0">
        <w:rPr>
          <w:rFonts w:cstheme="minorHAnsi"/>
          <w:sz w:val="24"/>
          <w:szCs w:val="24"/>
        </w:rPr>
        <w:t>adelante.</w:t>
      </w:r>
      <w:r w:rsidR="00503189" w:rsidRPr="00654CA0">
        <w:rPr>
          <w:rFonts w:cstheme="minorHAnsi"/>
          <w:sz w:val="24"/>
          <w:szCs w:val="24"/>
        </w:rPr>
        <w:t xml:space="preserve"> </w:t>
      </w:r>
      <w:r w:rsidR="0029725C" w:rsidRPr="00654CA0">
        <w:rPr>
          <w:rFonts w:cstheme="minorHAnsi"/>
          <w:sz w:val="24"/>
          <w:szCs w:val="24"/>
        </w:rPr>
        <w:t>P</w:t>
      </w:r>
      <w:r w:rsidR="00503189" w:rsidRPr="00654CA0">
        <w:rPr>
          <w:rFonts w:cstheme="minorHAnsi"/>
          <w:sz w:val="24"/>
          <w:szCs w:val="24"/>
        </w:rPr>
        <w:t xml:space="preserve">or lo tanto, EL </w:t>
      </w:r>
      <w:r w:rsidR="009503D5" w:rsidRPr="00654CA0">
        <w:rPr>
          <w:rFonts w:cstheme="minorHAnsi"/>
          <w:sz w:val="24"/>
          <w:szCs w:val="24"/>
        </w:rPr>
        <w:t>ARRENDADOR</w:t>
      </w:r>
      <w:r w:rsidR="00503189" w:rsidRPr="00654CA0">
        <w:rPr>
          <w:rFonts w:cstheme="minorHAnsi"/>
          <w:sz w:val="24"/>
          <w:szCs w:val="24"/>
        </w:rPr>
        <w:t xml:space="preserve"> entregará el vehículo</w:t>
      </w:r>
      <w:r w:rsidR="00503189" w:rsidRPr="00C80609">
        <w:rPr>
          <w:rFonts w:cstheme="minorHAnsi"/>
          <w:sz w:val="24"/>
          <w:szCs w:val="24"/>
        </w:rPr>
        <w:t xml:space="preserve"> con todas las especificaciones y requerimientos exigidos por la ley para tal finalidad.</w:t>
      </w:r>
      <w:r w:rsidR="006C68D7" w:rsidRPr="00C80609">
        <w:rPr>
          <w:rFonts w:cstheme="minorHAnsi"/>
          <w:sz w:val="24"/>
          <w:szCs w:val="24"/>
        </w:rPr>
        <w:t xml:space="preserve"> </w:t>
      </w:r>
      <w:r w:rsidR="00CB4C81" w:rsidRPr="00C80609">
        <w:rPr>
          <w:rFonts w:cstheme="minorHAnsi"/>
          <w:sz w:val="24"/>
          <w:szCs w:val="24"/>
        </w:rPr>
        <w:t xml:space="preserve">El </w:t>
      </w:r>
      <w:r w:rsidR="00503189" w:rsidRPr="00C80609">
        <w:rPr>
          <w:rFonts w:cstheme="minorHAnsi"/>
          <w:sz w:val="24"/>
          <w:szCs w:val="24"/>
        </w:rPr>
        <w:t>vehículo</w:t>
      </w:r>
      <w:r w:rsidRPr="00C80609">
        <w:rPr>
          <w:rFonts w:cstheme="minorHAnsi"/>
          <w:sz w:val="24"/>
          <w:szCs w:val="24"/>
        </w:rPr>
        <w:t xml:space="preserve"> se entrega a EL </w:t>
      </w:r>
      <w:r w:rsidR="009503D5">
        <w:rPr>
          <w:rFonts w:cstheme="minorHAnsi"/>
          <w:sz w:val="24"/>
          <w:szCs w:val="24"/>
        </w:rPr>
        <w:t>ARRENDATARIO</w:t>
      </w:r>
      <w:r w:rsidRPr="00C80609">
        <w:rPr>
          <w:rFonts w:cstheme="minorHAnsi"/>
          <w:sz w:val="24"/>
          <w:szCs w:val="24"/>
        </w:rPr>
        <w:t xml:space="preserve"> en un buen estado mecánico</w:t>
      </w:r>
      <w:r w:rsidR="00CB4C81" w:rsidRPr="00C80609">
        <w:rPr>
          <w:rFonts w:cstheme="minorHAnsi"/>
          <w:sz w:val="24"/>
          <w:szCs w:val="24"/>
        </w:rPr>
        <w:t xml:space="preserve"> en condiciones de uso y funcionamiento, de carrocería, tapizado, pintura, con neumáticos y accesorios y con las condiciones previstas en las normas de Tránsito para circular y prestar el servicio de transporte</w:t>
      </w:r>
      <w:r w:rsidRPr="00C80609">
        <w:rPr>
          <w:rFonts w:cstheme="minorHAnsi"/>
          <w:sz w:val="24"/>
          <w:szCs w:val="24"/>
        </w:rPr>
        <w:t xml:space="preserve"> </w:t>
      </w:r>
      <w:r w:rsidR="00CB4C81" w:rsidRPr="00C80609">
        <w:rPr>
          <w:rFonts w:cstheme="minorHAnsi"/>
          <w:sz w:val="24"/>
          <w:szCs w:val="24"/>
        </w:rPr>
        <w:t>según</w:t>
      </w:r>
      <w:r w:rsidRPr="00C80609">
        <w:rPr>
          <w:rFonts w:cstheme="minorHAnsi"/>
          <w:sz w:val="24"/>
          <w:szCs w:val="24"/>
        </w:rPr>
        <w:t xml:space="preserve"> las condiciones especificadas</w:t>
      </w:r>
      <w:r w:rsidR="00CB4C81" w:rsidRPr="00C80609">
        <w:rPr>
          <w:rFonts w:cstheme="minorHAnsi"/>
          <w:sz w:val="24"/>
          <w:szCs w:val="24"/>
        </w:rPr>
        <w:t xml:space="preserve"> en el acta de entrega</w:t>
      </w:r>
      <w:r w:rsidRPr="00C80609">
        <w:rPr>
          <w:rFonts w:cstheme="minorHAnsi"/>
          <w:sz w:val="24"/>
          <w:szCs w:val="24"/>
        </w:rPr>
        <w:t xml:space="preserve">, por lo que </w:t>
      </w:r>
      <w:r w:rsidR="00503189" w:rsidRPr="00C80609">
        <w:rPr>
          <w:rFonts w:cstheme="minorHAnsi"/>
          <w:sz w:val="24"/>
          <w:szCs w:val="24"/>
        </w:rPr>
        <w:t xml:space="preserve">El </w:t>
      </w:r>
      <w:r w:rsidR="009503D5">
        <w:rPr>
          <w:rFonts w:cstheme="minorHAnsi"/>
          <w:sz w:val="24"/>
          <w:szCs w:val="24"/>
        </w:rPr>
        <w:t>ARRENDATARIO</w:t>
      </w:r>
      <w:r w:rsidR="00503189" w:rsidRPr="00C80609">
        <w:rPr>
          <w:rFonts w:cstheme="minorHAnsi"/>
          <w:sz w:val="24"/>
          <w:szCs w:val="24"/>
        </w:rPr>
        <w:t xml:space="preserve"> </w:t>
      </w:r>
      <w:r w:rsidRPr="00C80609">
        <w:rPr>
          <w:rFonts w:cstheme="minorHAnsi"/>
          <w:sz w:val="24"/>
          <w:szCs w:val="24"/>
        </w:rPr>
        <w:t xml:space="preserve">se obliga a </w:t>
      </w:r>
      <w:r w:rsidRPr="00C80609">
        <w:rPr>
          <w:rFonts w:cstheme="minorHAnsi"/>
          <w:sz w:val="24"/>
          <w:szCs w:val="24"/>
        </w:rPr>
        <w:lastRenderedPageBreak/>
        <w:t xml:space="preserve">pagar a la terminación del presente contrato, los faltantes de accesorios y partes del vehículo que </w:t>
      </w:r>
      <w:r w:rsidR="00B573C1" w:rsidRPr="00C80609">
        <w:rPr>
          <w:rFonts w:cstheme="minorHAnsi"/>
          <w:sz w:val="24"/>
          <w:szCs w:val="24"/>
        </w:rPr>
        <w:t xml:space="preserve">recibió </w:t>
      </w:r>
      <w:r w:rsidRPr="00C80609">
        <w:rPr>
          <w:rFonts w:cstheme="minorHAnsi"/>
          <w:sz w:val="24"/>
          <w:szCs w:val="24"/>
        </w:rPr>
        <w:t>en el momento de la entrega</w:t>
      </w:r>
      <w:r w:rsidR="00C80609" w:rsidRPr="00C80609">
        <w:rPr>
          <w:rFonts w:cstheme="minorHAnsi"/>
          <w:sz w:val="24"/>
          <w:szCs w:val="24"/>
        </w:rPr>
        <w:t>.</w:t>
      </w:r>
    </w:p>
    <w:p w14:paraId="06CEB41B" w14:textId="77777777" w:rsidR="00D3271C" w:rsidRPr="00D21EAE" w:rsidRDefault="00D3271C" w:rsidP="00F02B1D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60D60EE2" w14:textId="52030730" w:rsidR="00D3271C" w:rsidRDefault="00D3271C" w:rsidP="00D3271C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C80609">
        <w:rPr>
          <w:rFonts w:cstheme="minorHAnsi"/>
          <w:sz w:val="24"/>
          <w:szCs w:val="24"/>
          <w:u w:val="single"/>
        </w:rPr>
        <w:t xml:space="preserve">TERCERA: </w:t>
      </w:r>
      <w:r w:rsidRPr="00C80609">
        <w:rPr>
          <w:rFonts w:cstheme="minorHAnsi"/>
          <w:sz w:val="24"/>
          <w:szCs w:val="24"/>
        </w:rPr>
        <w:t xml:space="preserve">VIGENCIA. El contrato </w:t>
      </w:r>
      <w:r w:rsidR="00DA31A7" w:rsidRPr="00C80609">
        <w:rPr>
          <w:rFonts w:cstheme="minorHAnsi"/>
          <w:sz w:val="24"/>
          <w:szCs w:val="24"/>
        </w:rPr>
        <w:t xml:space="preserve">entrará </w:t>
      </w:r>
      <w:r w:rsidRPr="00C80609">
        <w:rPr>
          <w:rFonts w:cstheme="minorHAnsi"/>
          <w:sz w:val="24"/>
          <w:szCs w:val="24"/>
        </w:rPr>
        <w:t xml:space="preserve">en vigencia desde la fecha </w:t>
      </w:r>
      <w:r w:rsidR="00DA31A7" w:rsidRPr="00C80609">
        <w:rPr>
          <w:rFonts w:cstheme="minorHAnsi"/>
          <w:sz w:val="24"/>
          <w:szCs w:val="24"/>
        </w:rPr>
        <w:t>de la firma del acta de entrega del vehículo; y concluirá el día que</w:t>
      </w:r>
      <w:r w:rsidR="00C80609" w:rsidRPr="00C80609">
        <w:rPr>
          <w:rFonts w:cstheme="minorHAnsi"/>
          <w:sz w:val="24"/>
          <w:szCs w:val="24"/>
        </w:rPr>
        <w:t>,</w:t>
      </w:r>
      <w:r w:rsidR="00DA31A7" w:rsidRPr="00C80609">
        <w:rPr>
          <w:rFonts w:cstheme="minorHAnsi"/>
          <w:sz w:val="24"/>
          <w:szCs w:val="24"/>
        </w:rPr>
        <w:t xml:space="preserve"> </w:t>
      </w:r>
      <w:r w:rsidR="00C80609" w:rsidRPr="00C80609">
        <w:rPr>
          <w:rFonts w:cstheme="minorHAnsi"/>
          <w:sz w:val="24"/>
          <w:szCs w:val="24"/>
        </w:rPr>
        <w:t>de acuerdo con</w:t>
      </w:r>
      <w:r w:rsidR="00DA31A7" w:rsidRPr="00C80609">
        <w:rPr>
          <w:rFonts w:cstheme="minorHAnsi"/>
          <w:sz w:val="24"/>
          <w:szCs w:val="24"/>
        </w:rPr>
        <w:t xml:space="preserve"> las previsiones de este contrato</w:t>
      </w:r>
      <w:r w:rsidR="00C4216E" w:rsidRPr="00C80609">
        <w:rPr>
          <w:rFonts w:cstheme="minorHAnsi"/>
          <w:sz w:val="24"/>
          <w:szCs w:val="24"/>
        </w:rPr>
        <w:t>,</w:t>
      </w:r>
      <w:r w:rsidR="00DA31A7" w:rsidRPr="00C80609">
        <w:rPr>
          <w:rFonts w:cstheme="minorHAnsi"/>
          <w:sz w:val="24"/>
          <w:szCs w:val="24"/>
        </w:rPr>
        <w:t xml:space="preserve"> deba pagarse la última cuota; </w:t>
      </w:r>
      <w:r w:rsidRPr="00C80609">
        <w:rPr>
          <w:rFonts w:cstheme="minorHAnsi"/>
          <w:sz w:val="24"/>
          <w:szCs w:val="24"/>
        </w:rPr>
        <w:t xml:space="preserve">pudiendo prorrogarse a voluntad del </w:t>
      </w:r>
      <w:r w:rsidR="009503D5">
        <w:rPr>
          <w:rFonts w:cstheme="minorHAnsi"/>
          <w:sz w:val="24"/>
          <w:szCs w:val="24"/>
        </w:rPr>
        <w:t>ARRENDADOR</w:t>
      </w:r>
      <w:r w:rsidRPr="00C80609">
        <w:rPr>
          <w:rFonts w:cstheme="minorHAnsi"/>
          <w:sz w:val="24"/>
          <w:szCs w:val="24"/>
        </w:rPr>
        <w:t xml:space="preserve"> durante el tiempo que este establezca de manera unilateral.</w:t>
      </w:r>
      <w:r w:rsidR="00DA31A7" w:rsidRPr="00C80609">
        <w:rPr>
          <w:rFonts w:cstheme="minorHAnsi"/>
          <w:sz w:val="24"/>
          <w:szCs w:val="24"/>
        </w:rPr>
        <w:t xml:space="preserve"> </w:t>
      </w:r>
    </w:p>
    <w:p w14:paraId="5A514D87" w14:textId="77777777" w:rsidR="005B367E" w:rsidRPr="00D21EAE" w:rsidRDefault="005B367E" w:rsidP="005B367E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19EE89F0" w14:textId="690CC1C4" w:rsidR="003C3C67" w:rsidRPr="00972DC6" w:rsidRDefault="00444D9E" w:rsidP="00957ED6">
      <w:pPr>
        <w:spacing w:after="0" w:line="276" w:lineRule="auto"/>
        <w:jc w:val="both"/>
        <w:rPr>
          <w:rFonts w:cstheme="minorHAnsi"/>
          <w:color w:val="EE0000"/>
          <w:sz w:val="24"/>
          <w:szCs w:val="24"/>
        </w:rPr>
      </w:pPr>
      <w:r w:rsidRPr="00C80609">
        <w:rPr>
          <w:rFonts w:cstheme="minorHAnsi"/>
          <w:sz w:val="24"/>
          <w:szCs w:val="24"/>
          <w:u w:val="single"/>
        </w:rPr>
        <w:t>CUARTA</w:t>
      </w:r>
      <w:r w:rsidR="001431C1" w:rsidRPr="00C80609">
        <w:rPr>
          <w:rFonts w:cstheme="minorHAnsi"/>
          <w:sz w:val="24"/>
          <w:szCs w:val="24"/>
        </w:rPr>
        <w:t xml:space="preserve">: </w:t>
      </w:r>
      <w:r w:rsidR="006C68D7" w:rsidRPr="00C80609">
        <w:rPr>
          <w:rFonts w:cstheme="minorHAnsi"/>
          <w:sz w:val="24"/>
          <w:szCs w:val="24"/>
        </w:rPr>
        <w:t>PAGO POR ALQUILER DEL VEHÍCULO</w:t>
      </w:r>
      <w:r w:rsidRPr="00C80609">
        <w:rPr>
          <w:rFonts w:cstheme="minorHAnsi"/>
          <w:sz w:val="24"/>
          <w:szCs w:val="24"/>
        </w:rPr>
        <w:t xml:space="preserve">. </w:t>
      </w:r>
      <w:r w:rsidR="0064693D" w:rsidRPr="00C80609">
        <w:rPr>
          <w:rFonts w:cstheme="minorHAnsi"/>
          <w:sz w:val="24"/>
          <w:szCs w:val="24"/>
        </w:rPr>
        <w:t xml:space="preserve"> </w:t>
      </w:r>
      <w:r w:rsidRPr="00C80609">
        <w:rPr>
          <w:rFonts w:cstheme="minorHAnsi"/>
          <w:sz w:val="24"/>
          <w:szCs w:val="24"/>
        </w:rPr>
        <w:t xml:space="preserve">EL </w:t>
      </w:r>
      <w:r w:rsidR="009503D5">
        <w:rPr>
          <w:rFonts w:cstheme="minorHAnsi"/>
          <w:sz w:val="24"/>
          <w:szCs w:val="24"/>
        </w:rPr>
        <w:t>ARRENDATARIO</w:t>
      </w:r>
      <w:r w:rsidRPr="00C80609">
        <w:rPr>
          <w:rFonts w:cstheme="minorHAnsi"/>
          <w:sz w:val="24"/>
          <w:szCs w:val="24"/>
        </w:rPr>
        <w:t xml:space="preserve"> </w:t>
      </w:r>
      <w:r w:rsidR="0064693D" w:rsidRPr="00C80609">
        <w:rPr>
          <w:rFonts w:cstheme="minorHAnsi"/>
          <w:sz w:val="24"/>
          <w:szCs w:val="24"/>
        </w:rPr>
        <w:t xml:space="preserve">deberá pagar a EL </w:t>
      </w:r>
      <w:r w:rsidR="009503D5">
        <w:rPr>
          <w:rFonts w:cstheme="minorHAnsi"/>
          <w:sz w:val="24"/>
          <w:szCs w:val="24"/>
        </w:rPr>
        <w:t>ARRENDADOR</w:t>
      </w:r>
      <w:r w:rsidR="0064693D" w:rsidRPr="00C80609">
        <w:rPr>
          <w:rFonts w:cstheme="minorHAnsi"/>
          <w:sz w:val="24"/>
          <w:szCs w:val="24"/>
        </w:rPr>
        <w:t xml:space="preserve"> por razón del uso del vehículo, el </w:t>
      </w:r>
      <w:r w:rsidR="00C652F3" w:rsidRPr="00C80609">
        <w:rPr>
          <w:rFonts w:cstheme="minorHAnsi"/>
          <w:sz w:val="24"/>
          <w:szCs w:val="24"/>
        </w:rPr>
        <w:t>valor</w:t>
      </w:r>
      <w:r w:rsidR="0064693D" w:rsidRPr="00C80609">
        <w:rPr>
          <w:rFonts w:cstheme="minorHAnsi"/>
          <w:sz w:val="24"/>
          <w:szCs w:val="24"/>
        </w:rPr>
        <w:t xml:space="preserve"> de alquiler diario</w:t>
      </w:r>
      <w:r w:rsidR="00011F19" w:rsidRPr="00C80609">
        <w:rPr>
          <w:rFonts w:cstheme="minorHAnsi"/>
          <w:sz w:val="24"/>
          <w:szCs w:val="24"/>
        </w:rPr>
        <w:t xml:space="preserve"> también denominado en este contrato como cuota</w:t>
      </w:r>
      <w:r w:rsidR="004C1E7E" w:rsidRPr="00C80609">
        <w:rPr>
          <w:rFonts w:cstheme="minorHAnsi"/>
          <w:sz w:val="24"/>
          <w:szCs w:val="24"/>
        </w:rPr>
        <w:t>,</w:t>
      </w:r>
      <w:r w:rsidR="0064693D" w:rsidRPr="00C80609">
        <w:rPr>
          <w:rFonts w:cstheme="minorHAnsi"/>
          <w:sz w:val="24"/>
          <w:szCs w:val="24"/>
        </w:rPr>
        <w:t xml:space="preserve"> y cualquier otro cargo </w:t>
      </w:r>
      <w:r w:rsidR="00E21DC6" w:rsidRPr="00C80609">
        <w:rPr>
          <w:rFonts w:cstheme="minorHAnsi"/>
          <w:sz w:val="24"/>
          <w:szCs w:val="24"/>
        </w:rPr>
        <w:t>resultante de las disposiciones del presente contrato</w:t>
      </w:r>
      <w:r w:rsidR="00C80609" w:rsidRPr="00C80609">
        <w:rPr>
          <w:rFonts w:cstheme="minorHAnsi"/>
          <w:sz w:val="24"/>
          <w:szCs w:val="24"/>
        </w:rPr>
        <w:t>,</w:t>
      </w:r>
      <w:r w:rsidR="0064693D" w:rsidRPr="00C80609">
        <w:rPr>
          <w:rFonts w:cstheme="minorHAnsi"/>
          <w:sz w:val="24"/>
          <w:szCs w:val="24"/>
        </w:rPr>
        <w:t xml:space="preserve"> hasta el momento de la devolución del vehículo a satisfacción de EL </w:t>
      </w:r>
      <w:r w:rsidR="009503D5">
        <w:rPr>
          <w:rFonts w:cstheme="minorHAnsi"/>
          <w:sz w:val="24"/>
          <w:szCs w:val="24"/>
        </w:rPr>
        <w:t>ARRENDADOR</w:t>
      </w:r>
      <w:r w:rsidR="00E21DC6" w:rsidRPr="00C80609">
        <w:rPr>
          <w:rFonts w:cstheme="minorHAnsi"/>
          <w:sz w:val="24"/>
          <w:szCs w:val="24"/>
        </w:rPr>
        <w:t xml:space="preserve"> por cualesquiera que sean las causales de terminación</w:t>
      </w:r>
      <w:r w:rsidR="00011F19" w:rsidRPr="00C80609">
        <w:rPr>
          <w:rFonts w:cstheme="minorHAnsi"/>
          <w:sz w:val="24"/>
          <w:szCs w:val="24"/>
        </w:rPr>
        <w:t>,</w:t>
      </w:r>
      <w:r w:rsidR="00E21DC6" w:rsidRPr="00C80609">
        <w:rPr>
          <w:rFonts w:cstheme="minorHAnsi"/>
          <w:sz w:val="24"/>
          <w:szCs w:val="24"/>
        </w:rPr>
        <w:t xml:space="preserve"> o del ejercicio de la opción a Compra, si fuere el caso</w:t>
      </w:r>
      <w:r w:rsidR="0064693D" w:rsidRPr="00C80609">
        <w:rPr>
          <w:rFonts w:cstheme="minorHAnsi"/>
          <w:sz w:val="24"/>
          <w:szCs w:val="24"/>
        </w:rPr>
        <w:t xml:space="preserve">. El </w:t>
      </w:r>
      <w:r w:rsidR="00011F19" w:rsidRPr="00C80609">
        <w:rPr>
          <w:rFonts w:cstheme="minorHAnsi"/>
          <w:sz w:val="24"/>
          <w:szCs w:val="24"/>
        </w:rPr>
        <w:t xml:space="preserve">pago </w:t>
      </w:r>
      <w:r w:rsidR="0064693D" w:rsidRPr="00C80609">
        <w:rPr>
          <w:rFonts w:cstheme="minorHAnsi"/>
          <w:sz w:val="24"/>
          <w:szCs w:val="24"/>
        </w:rPr>
        <w:t xml:space="preserve">diario es integra y exclusivamente en concepto de alquiler, </w:t>
      </w:r>
      <w:r w:rsidR="00C652F3" w:rsidRPr="00C80609">
        <w:rPr>
          <w:rFonts w:cstheme="minorHAnsi"/>
          <w:sz w:val="24"/>
          <w:szCs w:val="24"/>
        </w:rPr>
        <w:t xml:space="preserve">por lo que EL </w:t>
      </w:r>
      <w:r w:rsidR="009503D5">
        <w:rPr>
          <w:rFonts w:cstheme="minorHAnsi"/>
          <w:sz w:val="24"/>
          <w:szCs w:val="24"/>
        </w:rPr>
        <w:t>ARRENDATARIO</w:t>
      </w:r>
      <w:r w:rsidR="00C652F3" w:rsidRPr="00C80609">
        <w:rPr>
          <w:rFonts w:cstheme="minorHAnsi"/>
          <w:sz w:val="24"/>
          <w:szCs w:val="24"/>
        </w:rPr>
        <w:t xml:space="preserve"> entiende y acepta que en ningún caso </w:t>
      </w:r>
      <w:r w:rsidR="008A3DD4" w:rsidRPr="00C80609">
        <w:rPr>
          <w:rFonts w:cstheme="minorHAnsi"/>
          <w:sz w:val="24"/>
          <w:szCs w:val="24"/>
        </w:rPr>
        <w:t xml:space="preserve">generará derechos distintos a los derechos propios de un arrendamiento. </w:t>
      </w:r>
      <w:r w:rsidR="00011F19" w:rsidRPr="00BB7872">
        <w:rPr>
          <w:rFonts w:cstheme="minorHAnsi"/>
          <w:sz w:val="24"/>
          <w:szCs w:val="24"/>
        </w:rPr>
        <w:t xml:space="preserve">En este concepto el </w:t>
      </w:r>
      <w:r w:rsidR="009503D5" w:rsidRPr="00BB7872">
        <w:rPr>
          <w:rFonts w:cstheme="minorHAnsi"/>
          <w:sz w:val="24"/>
          <w:szCs w:val="24"/>
        </w:rPr>
        <w:t>ARRENDATARIO</w:t>
      </w:r>
      <w:r w:rsidR="00011F19" w:rsidRPr="00BB7872">
        <w:rPr>
          <w:rFonts w:cstheme="minorHAnsi"/>
          <w:sz w:val="24"/>
          <w:szCs w:val="24"/>
        </w:rPr>
        <w:t xml:space="preserve"> pagará la cantidad de</w:t>
      </w:r>
      <w:r w:rsidR="002F1975" w:rsidRPr="00BB7872">
        <w:rPr>
          <w:rFonts w:cstheme="minorHAnsi"/>
          <w:sz w:val="24"/>
          <w:szCs w:val="24"/>
        </w:rPr>
        <w:t xml:space="preserve"> </w:t>
      </w:r>
      <w:r w:rsidR="00972DC6" w:rsidRPr="00BB7872">
        <w:rPr>
          <w:rFonts w:cstheme="minorHAnsi"/>
          <w:sz w:val="24"/>
          <w:szCs w:val="24"/>
        </w:rPr>
        <w:t>1200</w:t>
      </w:r>
      <w:r w:rsidR="00900D2D" w:rsidRPr="00BB7872">
        <w:rPr>
          <w:rFonts w:cstheme="minorHAnsi"/>
          <w:sz w:val="24"/>
          <w:szCs w:val="24"/>
        </w:rPr>
        <w:t xml:space="preserve"> </w:t>
      </w:r>
      <w:r w:rsidR="002F1975" w:rsidRPr="00BB7872">
        <w:rPr>
          <w:rFonts w:cstheme="minorHAnsi"/>
          <w:sz w:val="24"/>
          <w:szCs w:val="24"/>
        </w:rPr>
        <w:t>cuotas</w:t>
      </w:r>
      <w:r w:rsidR="00E310F0" w:rsidRPr="00BB7872">
        <w:rPr>
          <w:rFonts w:cstheme="minorHAnsi"/>
          <w:sz w:val="24"/>
          <w:szCs w:val="24"/>
        </w:rPr>
        <w:t>,</w:t>
      </w:r>
      <w:r w:rsidR="002F1975" w:rsidRPr="00BB7872">
        <w:rPr>
          <w:rFonts w:cstheme="minorHAnsi"/>
          <w:sz w:val="24"/>
          <w:szCs w:val="24"/>
        </w:rPr>
        <w:t xml:space="preserve"> de </w:t>
      </w:r>
      <w:r w:rsidR="00972DC6" w:rsidRPr="00BB7872">
        <w:rPr>
          <w:rFonts w:cstheme="minorHAnsi"/>
          <w:sz w:val="24"/>
          <w:szCs w:val="24"/>
        </w:rPr>
        <w:t>34</w:t>
      </w:r>
      <w:r w:rsidR="00900D2D" w:rsidRPr="00BB7872">
        <w:rPr>
          <w:rFonts w:cstheme="minorHAnsi"/>
          <w:sz w:val="24"/>
          <w:szCs w:val="24"/>
        </w:rPr>
        <w:t xml:space="preserve"> </w:t>
      </w:r>
      <w:r w:rsidR="002F1975" w:rsidRPr="00BB7872">
        <w:rPr>
          <w:rFonts w:cstheme="minorHAnsi"/>
          <w:sz w:val="24"/>
          <w:szCs w:val="24"/>
        </w:rPr>
        <w:t>USD</w:t>
      </w:r>
      <w:r w:rsidR="00900D2D" w:rsidRPr="00BB7872">
        <w:rPr>
          <w:rFonts w:cstheme="minorHAnsi"/>
          <w:sz w:val="24"/>
          <w:szCs w:val="24"/>
        </w:rPr>
        <w:t xml:space="preserve"> C/U. La </w:t>
      </w:r>
      <w:r w:rsidR="00E310F0" w:rsidRPr="00BB7872">
        <w:rPr>
          <w:rFonts w:cstheme="minorHAnsi"/>
          <w:sz w:val="24"/>
          <w:szCs w:val="24"/>
        </w:rPr>
        <w:t>frecuencia</w:t>
      </w:r>
      <w:r w:rsidR="00900D2D" w:rsidRPr="00BB7872">
        <w:rPr>
          <w:rFonts w:cstheme="minorHAnsi"/>
          <w:sz w:val="24"/>
          <w:szCs w:val="24"/>
        </w:rPr>
        <w:t xml:space="preserve"> de pago de dicha cuota será</w:t>
      </w:r>
      <w:r w:rsidR="00E310F0" w:rsidRPr="00BB7872">
        <w:rPr>
          <w:rFonts w:cstheme="minorHAnsi"/>
          <w:sz w:val="24"/>
          <w:szCs w:val="24"/>
        </w:rPr>
        <w:t xml:space="preserve"> </w:t>
      </w:r>
      <w:r w:rsidR="00900D2D" w:rsidRPr="00BB7872">
        <w:rPr>
          <w:rFonts w:cstheme="minorHAnsi"/>
          <w:sz w:val="24"/>
          <w:szCs w:val="24"/>
        </w:rPr>
        <w:t xml:space="preserve">diaria, </w:t>
      </w:r>
      <w:r w:rsidR="00BB7872">
        <w:rPr>
          <w:rFonts w:cstheme="minorHAnsi"/>
          <w:sz w:val="24"/>
          <w:szCs w:val="24"/>
        </w:rPr>
        <w:t>si</w:t>
      </w:r>
      <w:r w:rsidR="00900D2D" w:rsidRPr="00BB7872">
        <w:rPr>
          <w:rFonts w:cstheme="minorHAnsi"/>
          <w:sz w:val="24"/>
          <w:szCs w:val="24"/>
        </w:rPr>
        <w:t xml:space="preserve">endo opcional para el </w:t>
      </w:r>
      <w:r w:rsidR="009503D5" w:rsidRPr="00BB7872">
        <w:rPr>
          <w:rFonts w:cstheme="minorHAnsi"/>
          <w:sz w:val="24"/>
          <w:szCs w:val="24"/>
        </w:rPr>
        <w:t>ARRENDATARIO</w:t>
      </w:r>
      <w:r w:rsidR="00900D2D" w:rsidRPr="00BB7872">
        <w:rPr>
          <w:rFonts w:cstheme="minorHAnsi"/>
          <w:sz w:val="24"/>
          <w:szCs w:val="24"/>
        </w:rPr>
        <w:t xml:space="preserve"> pagar los domingos; </w:t>
      </w:r>
      <w:r w:rsidR="00D95D7F" w:rsidRPr="00BB7872">
        <w:rPr>
          <w:rFonts w:cstheme="minorHAnsi"/>
          <w:sz w:val="24"/>
          <w:szCs w:val="24"/>
        </w:rPr>
        <w:t xml:space="preserve">con excepción de la semana inicial en la cual pagará </w:t>
      </w:r>
      <w:r w:rsidR="00900D2D" w:rsidRPr="00BB7872">
        <w:rPr>
          <w:rFonts w:cstheme="minorHAnsi"/>
          <w:sz w:val="24"/>
          <w:szCs w:val="24"/>
        </w:rPr>
        <w:t>obligatoriamente dicho</w:t>
      </w:r>
      <w:r w:rsidR="00C80609" w:rsidRPr="00BB7872">
        <w:rPr>
          <w:rFonts w:cstheme="minorHAnsi"/>
          <w:sz w:val="24"/>
          <w:szCs w:val="24"/>
        </w:rPr>
        <w:t xml:space="preserve"> domingo</w:t>
      </w:r>
      <w:r w:rsidR="002F1975" w:rsidRPr="00BB7872">
        <w:rPr>
          <w:rFonts w:cstheme="minorHAnsi"/>
          <w:sz w:val="24"/>
          <w:szCs w:val="24"/>
        </w:rPr>
        <w:t xml:space="preserve">.  </w:t>
      </w:r>
      <w:r w:rsidR="0090583A" w:rsidRPr="00BB7872">
        <w:rPr>
          <w:rFonts w:cstheme="minorHAnsi"/>
          <w:sz w:val="24"/>
          <w:szCs w:val="24"/>
        </w:rPr>
        <w:t xml:space="preserve">Queda entendido </w:t>
      </w:r>
      <w:proofErr w:type="gramStart"/>
      <w:r w:rsidR="0090583A" w:rsidRPr="00BB7872">
        <w:rPr>
          <w:rFonts w:cstheme="minorHAnsi"/>
          <w:sz w:val="24"/>
          <w:szCs w:val="24"/>
        </w:rPr>
        <w:t>que</w:t>
      </w:r>
      <w:proofErr w:type="gramEnd"/>
      <w:r w:rsidR="0090583A" w:rsidRPr="00BB7872">
        <w:rPr>
          <w:rFonts w:cstheme="minorHAnsi"/>
          <w:sz w:val="24"/>
          <w:szCs w:val="24"/>
        </w:rPr>
        <w:t xml:space="preserve"> si EL </w:t>
      </w:r>
      <w:r w:rsidR="009503D5" w:rsidRPr="00BB7872">
        <w:rPr>
          <w:rFonts w:cstheme="minorHAnsi"/>
          <w:sz w:val="24"/>
          <w:szCs w:val="24"/>
        </w:rPr>
        <w:t>ARRENDATARIO</w:t>
      </w:r>
      <w:r w:rsidR="0090583A" w:rsidRPr="00BB7872">
        <w:rPr>
          <w:rFonts w:cstheme="minorHAnsi"/>
          <w:sz w:val="24"/>
          <w:szCs w:val="24"/>
        </w:rPr>
        <w:t xml:space="preserve"> no ha cumplido con lo exigido al cierre de la semana, se le generará un cargo adicional de 10</w:t>
      </w:r>
      <w:r w:rsidR="00672A2B" w:rsidRPr="00BB7872">
        <w:rPr>
          <w:rFonts w:cstheme="minorHAnsi"/>
          <w:sz w:val="24"/>
          <w:szCs w:val="24"/>
        </w:rPr>
        <w:t xml:space="preserve"> USD</w:t>
      </w:r>
      <w:r w:rsidR="0090583A" w:rsidRPr="00BB7872">
        <w:rPr>
          <w:rFonts w:cstheme="minorHAnsi"/>
          <w:sz w:val="24"/>
          <w:szCs w:val="24"/>
        </w:rPr>
        <w:t xml:space="preserve">. </w:t>
      </w:r>
    </w:p>
    <w:p w14:paraId="2C6BFB20" w14:textId="3667CA91" w:rsidR="00972DC6" w:rsidRPr="00C80609" w:rsidRDefault="00972DC6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413EB72B" w14:textId="0C6CCD3F" w:rsidR="006F4DD7" w:rsidRPr="00C80609" w:rsidRDefault="007936E1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C80609">
        <w:rPr>
          <w:rFonts w:cstheme="minorHAnsi"/>
          <w:sz w:val="24"/>
          <w:szCs w:val="24"/>
        </w:rPr>
        <w:t>E</w:t>
      </w:r>
      <w:r w:rsidR="001666C0" w:rsidRPr="00C80609">
        <w:rPr>
          <w:rFonts w:cstheme="minorHAnsi"/>
          <w:sz w:val="24"/>
          <w:szCs w:val="24"/>
        </w:rPr>
        <w:t xml:space="preserve">l </w:t>
      </w:r>
      <w:r w:rsidRPr="00C80609">
        <w:rPr>
          <w:rFonts w:cstheme="minorHAnsi"/>
          <w:sz w:val="24"/>
          <w:szCs w:val="24"/>
        </w:rPr>
        <w:t xml:space="preserve">monto </w:t>
      </w:r>
      <w:r w:rsidR="00E45414" w:rsidRPr="00C80609">
        <w:rPr>
          <w:rFonts w:cstheme="minorHAnsi"/>
          <w:sz w:val="24"/>
          <w:szCs w:val="24"/>
        </w:rPr>
        <w:t>de la cuota</w:t>
      </w:r>
      <w:r w:rsidR="00136B5E" w:rsidRPr="00C80609">
        <w:rPr>
          <w:rFonts w:cstheme="minorHAnsi"/>
          <w:sz w:val="24"/>
          <w:szCs w:val="24"/>
        </w:rPr>
        <w:t xml:space="preserve"> diaria</w:t>
      </w:r>
      <w:r w:rsidR="00E45414" w:rsidRPr="00C80609">
        <w:rPr>
          <w:rFonts w:cstheme="minorHAnsi"/>
          <w:sz w:val="24"/>
          <w:szCs w:val="24"/>
        </w:rPr>
        <w:t xml:space="preserve"> </w:t>
      </w:r>
      <w:r w:rsidRPr="00C80609">
        <w:rPr>
          <w:rFonts w:cstheme="minorHAnsi"/>
          <w:sz w:val="24"/>
          <w:szCs w:val="24"/>
        </w:rPr>
        <w:t>establecid</w:t>
      </w:r>
      <w:r w:rsidR="00136B5E" w:rsidRPr="00C80609">
        <w:rPr>
          <w:rFonts w:cstheme="minorHAnsi"/>
          <w:sz w:val="24"/>
          <w:szCs w:val="24"/>
        </w:rPr>
        <w:t>a</w:t>
      </w:r>
      <w:r w:rsidR="001666C0" w:rsidRPr="00C80609">
        <w:rPr>
          <w:rFonts w:cstheme="minorHAnsi"/>
          <w:sz w:val="24"/>
          <w:szCs w:val="24"/>
        </w:rPr>
        <w:t xml:space="preserve"> podrá ser revisado y modificado por EL </w:t>
      </w:r>
      <w:r w:rsidR="009503D5">
        <w:rPr>
          <w:rFonts w:cstheme="minorHAnsi"/>
          <w:sz w:val="24"/>
          <w:szCs w:val="24"/>
        </w:rPr>
        <w:t>ARRENDADOR</w:t>
      </w:r>
      <w:r w:rsidR="001666C0" w:rsidRPr="00C80609">
        <w:rPr>
          <w:rFonts w:cstheme="minorHAnsi"/>
          <w:sz w:val="24"/>
          <w:szCs w:val="24"/>
        </w:rPr>
        <w:t xml:space="preserve"> en cualquier </w:t>
      </w:r>
      <w:r w:rsidR="00BA6D08" w:rsidRPr="00C80609">
        <w:rPr>
          <w:rFonts w:cstheme="minorHAnsi"/>
          <w:sz w:val="24"/>
          <w:szCs w:val="24"/>
        </w:rPr>
        <w:t xml:space="preserve">momento </w:t>
      </w:r>
      <w:r w:rsidR="001666C0" w:rsidRPr="00C80609">
        <w:rPr>
          <w:rFonts w:cstheme="minorHAnsi"/>
          <w:sz w:val="24"/>
          <w:szCs w:val="24"/>
        </w:rPr>
        <w:t xml:space="preserve">durante la vigencia del presente contrato y deberá ser aceptado por EL </w:t>
      </w:r>
      <w:r w:rsidR="009503D5">
        <w:rPr>
          <w:rFonts w:cstheme="minorHAnsi"/>
          <w:sz w:val="24"/>
          <w:szCs w:val="24"/>
        </w:rPr>
        <w:t>ARRENDATARIO</w:t>
      </w:r>
      <w:r w:rsidR="00DE55FC" w:rsidRPr="00C80609">
        <w:rPr>
          <w:rFonts w:cstheme="minorHAnsi"/>
          <w:sz w:val="24"/>
          <w:szCs w:val="24"/>
        </w:rPr>
        <w:t xml:space="preserve"> sin que pueda mediar reclamo alguno.</w:t>
      </w:r>
      <w:r w:rsidR="003141D2" w:rsidRPr="00C80609">
        <w:rPr>
          <w:rFonts w:cstheme="minorHAnsi"/>
          <w:sz w:val="24"/>
          <w:szCs w:val="24"/>
        </w:rPr>
        <w:t xml:space="preserve"> </w:t>
      </w:r>
      <w:r w:rsidR="00C652F3" w:rsidRPr="00C80609">
        <w:rPr>
          <w:rFonts w:cstheme="minorHAnsi"/>
          <w:sz w:val="24"/>
          <w:szCs w:val="24"/>
        </w:rPr>
        <w:t xml:space="preserve">EL </w:t>
      </w:r>
      <w:r w:rsidR="009503D5">
        <w:rPr>
          <w:rFonts w:cstheme="minorHAnsi"/>
          <w:sz w:val="24"/>
          <w:szCs w:val="24"/>
        </w:rPr>
        <w:t>ARRENDATARIO</w:t>
      </w:r>
      <w:r w:rsidR="00C652F3" w:rsidRPr="00C80609">
        <w:rPr>
          <w:rFonts w:cstheme="minorHAnsi"/>
          <w:sz w:val="24"/>
          <w:szCs w:val="24"/>
        </w:rPr>
        <w:t xml:space="preserve"> </w:t>
      </w:r>
      <w:r w:rsidR="00766283" w:rsidRPr="00C80609">
        <w:rPr>
          <w:rFonts w:cstheme="minorHAnsi"/>
          <w:sz w:val="24"/>
          <w:szCs w:val="24"/>
        </w:rPr>
        <w:t xml:space="preserve">estará obligado a pagarle a EL </w:t>
      </w:r>
      <w:r w:rsidR="009503D5">
        <w:rPr>
          <w:rFonts w:cstheme="minorHAnsi"/>
          <w:sz w:val="24"/>
          <w:szCs w:val="24"/>
        </w:rPr>
        <w:t>ARRENDADOR</w:t>
      </w:r>
      <w:r w:rsidR="00766283" w:rsidRPr="00C80609">
        <w:rPr>
          <w:rFonts w:cstheme="minorHAnsi"/>
          <w:sz w:val="24"/>
          <w:szCs w:val="24"/>
        </w:rPr>
        <w:t>,</w:t>
      </w:r>
      <w:r w:rsidR="00136B5E" w:rsidRPr="00C80609">
        <w:rPr>
          <w:rFonts w:cstheme="minorHAnsi"/>
          <w:sz w:val="24"/>
          <w:szCs w:val="24"/>
        </w:rPr>
        <w:t xml:space="preserve"> diariamente</w:t>
      </w:r>
      <w:r w:rsidR="00766283" w:rsidRPr="00C80609">
        <w:rPr>
          <w:rFonts w:cstheme="minorHAnsi"/>
          <w:sz w:val="24"/>
          <w:szCs w:val="24"/>
        </w:rPr>
        <w:t xml:space="preserve"> </w:t>
      </w:r>
      <w:r w:rsidR="003141D2" w:rsidRPr="00C80609">
        <w:rPr>
          <w:rFonts w:cstheme="minorHAnsi"/>
          <w:sz w:val="24"/>
          <w:szCs w:val="24"/>
        </w:rPr>
        <w:t xml:space="preserve">mediante </w:t>
      </w:r>
      <w:r w:rsidR="00136B5E" w:rsidRPr="00C80609">
        <w:rPr>
          <w:rFonts w:cstheme="minorHAnsi"/>
          <w:sz w:val="24"/>
          <w:szCs w:val="24"/>
        </w:rPr>
        <w:t>la</w:t>
      </w:r>
      <w:r w:rsidR="00963592" w:rsidRPr="00C80609">
        <w:rPr>
          <w:rFonts w:cstheme="minorHAnsi"/>
          <w:sz w:val="24"/>
          <w:szCs w:val="24"/>
        </w:rPr>
        <w:t>s</w:t>
      </w:r>
      <w:r w:rsidR="00136B5E" w:rsidRPr="00C80609">
        <w:rPr>
          <w:rFonts w:cstheme="minorHAnsi"/>
          <w:sz w:val="24"/>
          <w:szCs w:val="24"/>
        </w:rPr>
        <w:t xml:space="preserve"> vías</w:t>
      </w:r>
      <w:r w:rsidR="00E45414" w:rsidRPr="00C80609">
        <w:rPr>
          <w:rFonts w:cstheme="minorHAnsi"/>
          <w:sz w:val="24"/>
          <w:szCs w:val="24"/>
        </w:rPr>
        <w:t xml:space="preserve"> de pago</w:t>
      </w:r>
      <w:r w:rsidR="00136B5E" w:rsidRPr="00C80609">
        <w:rPr>
          <w:rFonts w:cstheme="minorHAnsi"/>
          <w:sz w:val="24"/>
          <w:szCs w:val="24"/>
        </w:rPr>
        <w:t xml:space="preserve"> informadas por </w:t>
      </w:r>
      <w:r w:rsidR="002C6A2B" w:rsidRPr="00C80609">
        <w:rPr>
          <w:rFonts w:cstheme="minorHAnsi"/>
          <w:sz w:val="24"/>
          <w:szCs w:val="24"/>
        </w:rPr>
        <w:t xml:space="preserve">EL </w:t>
      </w:r>
      <w:r w:rsidR="009503D5">
        <w:rPr>
          <w:rFonts w:cstheme="minorHAnsi"/>
          <w:sz w:val="24"/>
          <w:szCs w:val="24"/>
        </w:rPr>
        <w:t>ARRENDADOR</w:t>
      </w:r>
      <w:r w:rsidR="00136B5E" w:rsidRPr="00C80609">
        <w:rPr>
          <w:rFonts w:cstheme="minorHAnsi"/>
          <w:sz w:val="24"/>
          <w:szCs w:val="24"/>
        </w:rPr>
        <w:t xml:space="preserve">, las cuales </w:t>
      </w:r>
      <w:r w:rsidR="002C6A2B" w:rsidRPr="00C80609">
        <w:rPr>
          <w:rFonts w:cstheme="minorHAnsi"/>
          <w:sz w:val="24"/>
          <w:szCs w:val="24"/>
        </w:rPr>
        <w:t xml:space="preserve">EL </w:t>
      </w:r>
      <w:r w:rsidR="009503D5">
        <w:rPr>
          <w:rFonts w:cstheme="minorHAnsi"/>
          <w:sz w:val="24"/>
          <w:szCs w:val="24"/>
        </w:rPr>
        <w:t>ARRENDATARIO</w:t>
      </w:r>
      <w:r w:rsidR="002C6A2B" w:rsidRPr="00C80609">
        <w:rPr>
          <w:rFonts w:cstheme="minorHAnsi"/>
          <w:sz w:val="24"/>
          <w:szCs w:val="24"/>
        </w:rPr>
        <w:t xml:space="preserve"> </w:t>
      </w:r>
      <w:r w:rsidR="00136B5E" w:rsidRPr="00C80609">
        <w:rPr>
          <w:rFonts w:cstheme="minorHAnsi"/>
          <w:sz w:val="24"/>
          <w:szCs w:val="24"/>
        </w:rPr>
        <w:t>declara conocer.</w:t>
      </w:r>
      <w:r w:rsidR="003C3C67" w:rsidRPr="00C80609">
        <w:rPr>
          <w:rFonts w:cstheme="minorHAnsi"/>
          <w:sz w:val="24"/>
          <w:szCs w:val="24"/>
        </w:rPr>
        <w:t xml:space="preserve"> </w:t>
      </w:r>
      <w:r w:rsidR="0056263F" w:rsidRPr="00EE25BC">
        <w:rPr>
          <w:rFonts w:cstheme="minorHAnsi"/>
          <w:sz w:val="24"/>
          <w:szCs w:val="24"/>
        </w:rPr>
        <w:t>Queda entendido, y así lo declara EL ARRENDATARIO, que el costo derivado del uso de los medios de pago será asumido por él.</w:t>
      </w:r>
    </w:p>
    <w:p w14:paraId="0E12F1A8" w14:textId="77777777" w:rsidR="00136B5E" w:rsidRPr="00D21EAE" w:rsidRDefault="00136B5E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02C4EFBB" w14:textId="5297E2FC" w:rsidR="0056716A" w:rsidRDefault="006F4DD7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BB7872">
        <w:rPr>
          <w:rFonts w:cstheme="minorHAnsi"/>
          <w:sz w:val="24"/>
          <w:szCs w:val="24"/>
        </w:rPr>
        <w:t xml:space="preserve">Una vez realizado el pago, el </w:t>
      </w:r>
      <w:r w:rsidR="009503D5" w:rsidRPr="00BB7872">
        <w:rPr>
          <w:rFonts w:cstheme="minorHAnsi"/>
          <w:sz w:val="24"/>
          <w:szCs w:val="24"/>
        </w:rPr>
        <w:t>ARRENDATARIO</w:t>
      </w:r>
      <w:r w:rsidRPr="00BB7872">
        <w:rPr>
          <w:rFonts w:cstheme="minorHAnsi"/>
          <w:sz w:val="24"/>
          <w:szCs w:val="24"/>
        </w:rPr>
        <w:t xml:space="preserve"> enviará el comprobante de pago a la persona encargada de su cobranza</w:t>
      </w:r>
      <w:r w:rsidR="008D4156" w:rsidRPr="00BB7872">
        <w:rPr>
          <w:rFonts w:cstheme="minorHAnsi"/>
          <w:sz w:val="24"/>
          <w:szCs w:val="24"/>
        </w:rPr>
        <w:t xml:space="preserve"> </w:t>
      </w:r>
      <w:r w:rsidR="003E2B7C" w:rsidRPr="00BB7872">
        <w:rPr>
          <w:rFonts w:cstheme="minorHAnsi"/>
          <w:sz w:val="24"/>
          <w:szCs w:val="24"/>
        </w:rPr>
        <w:t>vía</w:t>
      </w:r>
      <w:r w:rsidR="008D4156" w:rsidRPr="00BB7872">
        <w:rPr>
          <w:rFonts w:cstheme="minorHAnsi"/>
          <w:sz w:val="24"/>
          <w:szCs w:val="24"/>
        </w:rPr>
        <w:t xml:space="preserve"> correo </w:t>
      </w:r>
      <w:r w:rsidR="003E2B7C" w:rsidRPr="00BB7872">
        <w:rPr>
          <w:rFonts w:cstheme="minorHAnsi"/>
          <w:sz w:val="24"/>
          <w:szCs w:val="24"/>
        </w:rPr>
        <w:t>electrónico</w:t>
      </w:r>
      <w:r w:rsidRPr="00BB7872">
        <w:rPr>
          <w:rFonts w:cstheme="minorHAnsi"/>
          <w:sz w:val="24"/>
          <w:szCs w:val="24"/>
        </w:rPr>
        <w:t xml:space="preserve"> </w:t>
      </w:r>
      <w:r w:rsidR="00687EA8" w:rsidRPr="00BB7872">
        <w:rPr>
          <w:rFonts w:cstheme="minorHAnsi"/>
          <w:sz w:val="24"/>
          <w:szCs w:val="24"/>
        </w:rPr>
        <w:t xml:space="preserve">de acuerdo </w:t>
      </w:r>
      <w:r w:rsidR="00EE25BC">
        <w:rPr>
          <w:rFonts w:cstheme="minorHAnsi"/>
          <w:sz w:val="24"/>
          <w:szCs w:val="24"/>
        </w:rPr>
        <w:t>con</w:t>
      </w:r>
      <w:r w:rsidR="00687EA8" w:rsidRPr="00BB7872">
        <w:rPr>
          <w:rFonts w:cstheme="minorHAnsi"/>
          <w:sz w:val="24"/>
          <w:szCs w:val="24"/>
        </w:rPr>
        <w:t xml:space="preserve"> lo establecido en el presente contrato</w:t>
      </w:r>
      <w:r w:rsidRPr="00BB7872">
        <w:rPr>
          <w:rFonts w:cstheme="minorHAnsi"/>
          <w:sz w:val="24"/>
          <w:szCs w:val="24"/>
        </w:rPr>
        <w:t xml:space="preserve">. </w:t>
      </w:r>
      <w:r w:rsidR="00E310F0" w:rsidRPr="00BB7872">
        <w:rPr>
          <w:rFonts w:cstheme="minorHAnsi"/>
          <w:sz w:val="24"/>
          <w:szCs w:val="24"/>
        </w:rPr>
        <w:t xml:space="preserve">El pago se realizará a más tardar a la </w:t>
      </w:r>
      <w:r w:rsidR="0003426C" w:rsidRPr="00BB7872">
        <w:rPr>
          <w:rFonts w:cstheme="minorHAnsi"/>
          <w:sz w:val="24"/>
          <w:szCs w:val="24"/>
        </w:rPr>
        <w:t>0</w:t>
      </w:r>
      <w:r w:rsidR="008A77CE" w:rsidRPr="00BB7872">
        <w:rPr>
          <w:rFonts w:cstheme="minorHAnsi"/>
          <w:sz w:val="24"/>
          <w:szCs w:val="24"/>
        </w:rPr>
        <w:t>1</w:t>
      </w:r>
      <w:r w:rsidR="0003426C" w:rsidRPr="00BB7872">
        <w:rPr>
          <w:rFonts w:cstheme="minorHAnsi"/>
          <w:sz w:val="24"/>
          <w:szCs w:val="24"/>
        </w:rPr>
        <w:t xml:space="preserve">:00 </w:t>
      </w:r>
      <w:r w:rsidR="00E310F0" w:rsidRPr="00BB7872">
        <w:rPr>
          <w:rFonts w:cstheme="minorHAnsi"/>
          <w:sz w:val="24"/>
          <w:szCs w:val="24"/>
        </w:rPr>
        <w:t>PM</w:t>
      </w:r>
      <w:r w:rsidR="00766283" w:rsidRPr="00BB7872">
        <w:rPr>
          <w:rFonts w:cstheme="minorHAnsi"/>
          <w:sz w:val="24"/>
          <w:szCs w:val="24"/>
        </w:rPr>
        <w:t xml:space="preserve">, por cada día </w:t>
      </w:r>
      <w:r w:rsidR="003C3C67" w:rsidRPr="00BB7872">
        <w:rPr>
          <w:rFonts w:cstheme="minorHAnsi"/>
          <w:sz w:val="24"/>
          <w:szCs w:val="24"/>
        </w:rPr>
        <w:t>durante la vigencia del Contrato</w:t>
      </w:r>
      <w:r w:rsidR="00766283" w:rsidRPr="00BB7872">
        <w:rPr>
          <w:rFonts w:cstheme="minorHAnsi"/>
          <w:sz w:val="24"/>
          <w:szCs w:val="24"/>
        </w:rPr>
        <w:t xml:space="preserve">. </w:t>
      </w:r>
      <w:r w:rsidR="00E310F0" w:rsidRPr="00BB7872">
        <w:rPr>
          <w:rFonts w:cstheme="minorHAnsi"/>
          <w:sz w:val="24"/>
          <w:szCs w:val="24"/>
        </w:rPr>
        <w:t xml:space="preserve">Si a las </w:t>
      </w:r>
      <w:r w:rsidR="008A77CE" w:rsidRPr="00BB7872">
        <w:rPr>
          <w:rFonts w:cstheme="minorHAnsi"/>
          <w:sz w:val="24"/>
          <w:szCs w:val="24"/>
        </w:rPr>
        <w:t>02</w:t>
      </w:r>
      <w:r w:rsidR="008A77CE" w:rsidRPr="00C80609">
        <w:rPr>
          <w:rFonts w:cstheme="minorHAnsi"/>
          <w:sz w:val="24"/>
          <w:szCs w:val="24"/>
        </w:rPr>
        <w:t xml:space="preserve">:00 </w:t>
      </w:r>
      <w:r w:rsidR="00E310F0" w:rsidRPr="00C80609">
        <w:rPr>
          <w:rFonts w:cstheme="minorHAnsi"/>
          <w:sz w:val="24"/>
          <w:szCs w:val="24"/>
        </w:rPr>
        <w:t xml:space="preserve">PM el </w:t>
      </w:r>
      <w:r w:rsidR="009503D5">
        <w:rPr>
          <w:rFonts w:cstheme="minorHAnsi"/>
          <w:sz w:val="24"/>
          <w:szCs w:val="24"/>
        </w:rPr>
        <w:t>ARRENDATARIO</w:t>
      </w:r>
      <w:r w:rsidR="00E310F0" w:rsidRPr="00C80609">
        <w:rPr>
          <w:rFonts w:cstheme="minorHAnsi"/>
          <w:sz w:val="24"/>
          <w:szCs w:val="24"/>
        </w:rPr>
        <w:t xml:space="preserve"> no ha </w:t>
      </w:r>
      <w:r w:rsidR="00923020" w:rsidRPr="00C80609">
        <w:rPr>
          <w:rFonts w:cstheme="minorHAnsi"/>
          <w:sz w:val="24"/>
          <w:szCs w:val="24"/>
        </w:rPr>
        <w:t>cumplido con el pago</w:t>
      </w:r>
      <w:r w:rsidR="00D3271C" w:rsidRPr="00C80609">
        <w:rPr>
          <w:rFonts w:cstheme="minorHAnsi"/>
          <w:sz w:val="24"/>
          <w:szCs w:val="24"/>
        </w:rPr>
        <w:t>,</w:t>
      </w:r>
      <w:r w:rsidR="00923020" w:rsidRPr="00C80609">
        <w:rPr>
          <w:rFonts w:cstheme="minorHAnsi"/>
          <w:sz w:val="24"/>
          <w:szCs w:val="24"/>
        </w:rPr>
        <w:t xml:space="preserve"> </w:t>
      </w:r>
      <w:r w:rsidRPr="00C80609">
        <w:rPr>
          <w:rFonts w:cstheme="minorHAnsi"/>
          <w:sz w:val="24"/>
          <w:szCs w:val="24"/>
        </w:rPr>
        <w:t>a elección del</w:t>
      </w:r>
      <w:r w:rsidR="00E310F0" w:rsidRPr="00C80609">
        <w:rPr>
          <w:rFonts w:cstheme="minorHAnsi"/>
          <w:sz w:val="24"/>
          <w:szCs w:val="24"/>
        </w:rPr>
        <w:t xml:space="preserve"> </w:t>
      </w:r>
      <w:r w:rsidR="009503D5">
        <w:rPr>
          <w:rFonts w:cstheme="minorHAnsi"/>
          <w:sz w:val="24"/>
          <w:szCs w:val="24"/>
        </w:rPr>
        <w:t>ARRENDADOR</w:t>
      </w:r>
      <w:r w:rsidRPr="00C80609">
        <w:rPr>
          <w:rFonts w:cstheme="minorHAnsi"/>
          <w:sz w:val="24"/>
          <w:szCs w:val="24"/>
        </w:rPr>
        <w:t xml:space="preserve">, éste podrá </w:t>
      </w:r>
      <w:r w:rsidR="002E3774" w:rsidRPr="00C80609">
        <w:rPr>
          <w:rFonts w:cstheme="minorHAnsi"/>
          <w:sz w:val="24"/>
          <w:szCs w:val="24"/>
        </w:rPr>
        <w:t xml:space="preserve">proceder al apagado </w:t>
      </w:r>
      <w:r w:rsidR="00DE55FC" w:rsidRPr="00C80609">
        <w:rPr>
          <w:rFonts w:cstheme="minorHAnsi"/>
          <w:sz w:val="24"/>
          <w:szCs w:val="24"/>
        </w:rPr>
        <w:t xml:space="preserve">remoto </w:t>
      </w:r>
      <w:r w:rsidR="002E3774" w:rsidRPr="00C80609">
        <w:rPr>
          <w:rFonts w:cstheme="minorHAnsi"/>
          <w:sz w:val="24"/>
          <w:szCs w:val="24"/>
        </w:rPr>
        <w:t xml:space="preserve">del vehículo y optar por </w:t>
      </w:r>
      <w:r w:rsidR="004C1E7E" w:rsidRPr="00C80609">
        <w:rPr>
          <w:rFonts w:cstheme="minorHAnsi"/>
          <w:sz w:val="24"/>
          <w:szCs w:val="24"/>
        </w:rPr>
        <w:t>la terminación d</w:t>
      </w:r>
      <w:r w:rsidR="002E3774" w:rsidRPr="00C80609">
        <w:rPr>
          <w:rFonts w:cstheme="minorHAnsi"/>
          <w:sz w:val="24"/>
          <w:szCs w:val="24"/>
        </w:rPr>
        <w:t>el contrato</w:t>
      </w:r>
      <w:r w:rsidR="004C1E7E" w:rsidRPr="00C80609">
        <w:rPr>
          <w:rFonts w:cstheme="minorHAnsi"/>
          <w:sz w:val="24"/>
          <w:szCs w:val="24"/>
        </w:rPr>
        <w:t>.</w:t>
      </w:r>
      <w:r w:rsidR="002E3774" w:rsidRPr="00C80609">
        <w:rPr>
          <w:rFonts w:cstheme="minorHAnsi"/>
          <w:sz w:val="24"/>
          <w:szCs w:val="24"/>
        </w:rPr>
        <w:t xml:space="preserve"> </w:t>
      </w:r>
      <w:r w:rsidR="0056716A" w:rsidRPr="00C80609">
        <w:rPr>
          <w:rFonts w:cstheme="minorHAnsi"/>
          <w:sz w:val="24"/>
          <w:szCs w:val="24"/>
        </w:rPr>
        <w:t xml:space="preserve">Cualquier actividad de cobranza desplegada por la compañía distinta a llamadas telefónicas y la recepción del comprobante de pago, generará gastos con cargo al </w:t>
      </w:r>
      <w:r w:rsidR="009503D5">
        <w:rPr>
          <w:rFonts w:cstheme="minorHAnsi"/>
          <w:sz w:val="24"/>
          <w:szCs w:val="24"/>
        </w:rPr>
        <w:t>ARRENDATARIO</w:t>
      </w:r>
      <w:r w:rsidR="0056716A" w:rsidRPr="00C80609">
        <w:rPr>
          <w:rFonts w:cstheme="minorHAnsi"/>
          <w:sz w:val="24"/>
          <w:szCs w:val="24"/>
        </w:rPr>
        <w:t xml:space="preserve">. </w:t>
      </w:r>
    </w:p>
    <w:p w14:paraId="44AB8BDC" w14:textId="1CD4F36C" w:rsidR="00DC2B7B" w:rsidRPr="00BB7872" w:rsidRDefault="00824139" w:rsidP="00DC2B7B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BB7872">
        <w:rPr>
          <w:rFonts w:cstheme="minorHAnsi"/>
          <w:sz w:val="24"/>
          <w:szCs w:val="24"/>
        </w:rPr>
        <w:lastRenderedPageBreak/>
        <w:t>Las partes convienen que EL ARRENDATARIO</w:t>
      </w:r>
      <w:r w:rsidR="00DC2B7B" w:rsidRPr="00BB7872">
        <w:rPr>
          <w:rFonts w:cstheme="minorHAnsi"/>
          <w:sz w:val="24"/>
          <w:szCs w:val="24"/>
        </w:rPr>
        <w:t xml:space="preserve"> podrá </w:t>
      </w:r>
      <w:r w:rsidR="00501BF0" w:rsidRPr="00BB7872">
        <w:rPr>
          <w:rFonts w:cstheme="minorHAnsi"/>
          <w:sz w:val="24"/>
          <w:szCs w:val="24"/>
        </w:rPr>
        <w:t xml:space="preserve">realizar pagos adelantados de cuotas. </w:t>
      </w:r>
    </w:p>
    <w:p w14:paraId="6E5433D3" w14:textId="6FA5BF5F" w:rsidR="00DC2B7B" w:rsidRPr="00BB7872" w:rsidRDefault="00DC2B7B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601662C9" w14:textId="3E5B7093" w:rsidR="00A47EBF" w:rsidRPr="00C80609" w:rsidRDefault="00D3271C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C80609">
        <w:rPr>
          <w:rFonts w:cstheme="minorHAnsi"/>
          <w:sz w:val="24"/>
          <w:szCs w:val="24"/>
          <w:u w:val="single"/>
        </w:rPr>
        <w:t>QUINTA:</w:t>
      </w:r>
      <w:r w:rsidR="00A47EBF" w:rsidRPr="00C80609">
        <w:rPr>
          <w:rFonts w:cstheme="minorHAnsi"/>
          <w:sz w:val="24"/>
          <w:szCs w:val="24"/>
        </w:rPr>
        <w:t xml:space="preserve"> </w:t>
      </w:r>
      <w:r w:rsidRPr="00C80609">
        <w:rPr>
          <w:rFonts w:cstheme="minorHAnsi"/>
          <w:sz w:val="24"/>
          <w:szCs w:val="24"/>
        </w:rPr>
        <w:t xml:space="preserve">MULTAS Y OTROS. </w:t>
      </w:r>
      <w:r w:rsidR="004C1E7E" w:rsidRPr="00C80609">
        <w:rPr>
          <w:rFonts w:cstheme="minorHAnsi"/>
          <w:sz w:val="24"/>
          <w:szCs w:val="24"/>
        </w:rPr>
        <w:t xml:space="preserve">A los efectos de este </w:t>
      </w:r>
      <w:r w:rsidR="00A47EBF" w:rsidRPr="00C80609">
        <w:rPr>
          <w:rFonts w:cstheme="minorHAnsi"/>
          <w:sz w:val="24"/>
          <w:szCs w:val="24"/>
        </w:rPr>
        <w:t xml:space="preserve">contrato EL </w:t>
      </w:r>
      <w:r w:rsidR="009503D5">
        <w:rPr>
          <w:rFonts w:cstheme="minorHAnsi"/>
          <w:sz w:val="24"/>
          <w:szCs w:val="24"/>
        </w:rPr>
        <w:t>ARRENDATARIO</w:t>
      </w:r>
      <w:r w:rsidR="00A47EBF" w:rsidRPr="00C80609">
        <w:rPr>
          <w:rFonts w:cstheme="minorHAnsi"/>
          <w:sz w:val="24"/>
          <w:szCs w:val="24"/>
        </w:rPr>
        <w:t xml:space="preserve"> </w:t>
      </w:r>
      <w:r w:rsidR="00DC637E" w:rsidRPr="00C80609">
        <w:rPr>
          <w:rFonts w:cstheme="minorHAnsi"/>
          <w:sz w:val="24"/>
          <w:szCs w:val="24"/>
        </w:rPr>
        <w:t xml:space="preserve">deberá pagar todas las multas, servicios de grúas o remolque, derechos de estacionamiento o almacenaje y cualquier otro gasto que se le imponga por infracciones </w:t>
      </w:r>
      <w:r w:rsidRPr="00C80609">
        <w:rPr>
          <w:rFonts w:cstheme="minorHAnsi"/>
          <w:sz w:val="24"/>
          <w:szCs w:val="24"/>
        </w:rPr>
        <w:t>a</w:t>
      </w:r>
      <w:r w:rsidR="00DC637E" w:rsidRPr="00C80609">
        <w:rPr>
          <w:rFonts w:cstheme="minorHAnsi"/>
          <w:sz w:val="24"/>
          <w:szCs w:val="24"/>
        </w:rPr>
        <w:t xml:space="preserve"> la ley de tránsito y su reglamento, así como también los gastos de recuperación del vehículo, daños y reclamos presentados por terceros, costas</w:t>
      </w:r>
      <w:r w:rsidR="00922451" w:rsidRPr="00C80609">
        <w:rPr>
          <w:rFonts w:cstheme="minorHAnsi"/>
          <w:sz w:val="24"/>
          <w:szCs w:val="24"/>
        </w:rPr>
        <w:t>,</w:t>
      </w:r>
      <w:r w:rsidR="00C80609" w:rsidRPr="00C80609">
        <w:rPr>
          <w:rFonts w:cstheme="minorHAnsi"/>
          <w:sz w:val="24"/>
          <w:szCs w:val="24"/>
        </w:rPr>
        <w:t xml:space="preserve"> gastos</w:t>
      </w:r>
      <w:r w:rsidR="00DC637E" w:rsidRPr="00C80609">
        <w:rPr>
          <w:rFonts w:cstheme="minorHAnsi"/>
          <w:sz w:val="24"/>
          <w:szCs w:val="24"/>
        </w:rPr>
        <w:t xml:space="preserve"> judiciales</w:t>
      </w:r>
      <w:r w:rsidR="00922451" w:rsidRPr="00C80609">
        <w:rPr>
          <w:rFonts w:cstheme="minorHAnsi"/>
          <w:sz w:val="24"/>
          <w:szCs w:val="24"/>
        </w:rPr>
        <w:t>, y cualesquiera otros gastos</w:t>
      </w:r>
      <w:r w:rsidR="00DC637E" w:rsidRPr="00C80609">
        <w:rPr>
          <w:rFonts w:cstheme="minorHAnsi"/>
          <w:sz w:val="24"/>
          <w:szCs w:val="24"/>
        </w:rPr>
        <w:t xml:space="preserve"> </w:t>
      </w:r>
      <w:r w:rsidR="004C1E7E" w:rsidRPr="00C80609">
        <w:rPr>
          <w:rFonts w:cstheme="minorHAnsi"/>
          <w:sz w:val="24"/>
          <w:szCs w:val="24"/>
        </w:rPr>
        <w:t>a los que</w:t>
      </w:r>
      <w:r w:rsidR="00DC637E" w:rsidRPr="00C80609">
        <w:rPr>
          <w:rFonts w:cstheme="minorHAnsi"/>
          <w:sz w:val="24"/>
          <w:szCs w:val="24"/>
        </w:rPr>
        <w:t xml:space="preserve"> EL </w:t>
      </w:r>
      <w:r w:rsidR="009503D5">
        <w:rPr>
          <w:rFonts w:cstheme="minorHAnsi"/>
          <w:sz w:val="24"/>
          <w:szCs w:val="24"/>
        </w:rPr>
        <w:t>ARRENDATARIO</w:t>
      </w:r>
      <w:r w:rsidR="00DC637E" w:rsidRPr="00C80609">
        <w:rPr>
          <w:rFonts w:cstheme="minorHAnsi"/>
          <w:sz w:val="24"/>
          <w:szCs w:val="24"/>
        </w:rPr>
        <w:t xml:space="preserve"> </w:t>
      </w:r>
      <w:r w:rsidR="004C1E7E" w:rsidRPr="00C80609">
        <w:rPr>
          <w:rFonts w:cstheme="minorHAnsi"/>
          <w:sz w:val="24"/>
          <w:szCs w:val="24"/>
        </w:rPr>
        <w:t xml:space="preserve">quede obligado </w:t>
      </w:r>
      <w:r w:rsidR="00DC637E" w:rsidRPr="00C80609">
        <w:rPr>
          <w:rFonts w:cstheme="minorHAnsi"/>
          <w:sz w:val="24"/>
          <w:szCs w:val="24"/>
        </w:rPr>
        <w:t>por su incumplimiento</w:t>
      </w:r>
      <w:r w:rsidR="004C1E7E" w:rsidRPr="00C80609">
        <w:rPr>
          <w:rFonts w:cstheme="minorHAnsi"/>
          <w:sz w:val="24"/>
          <w:szCs w:val="24"/>
        </w:rPr>
        <w:t xml:space="preserve">. En caso de que el </w:t>
      </w:r>
      <w:r w:rsidR="009503D5">
        <w:rPr>
          <w:rFonts w:cstheme="minorHAnsi"/>
          <w:sz w:val="24"/>
          <w:szCs w:val="24"/>
        </w:rPr>
        <w:t>ARRENDADOR</w:t>
      </w:r>
      <w:r w:rsidR="004C1E7E" w:rsidRPr="00C80609">
        <w:rPr>
          <w:rFonts w:cstheme="minorHAnsi"/>
          <w:sz w:val="24"/>
          <w:szCs w:val="24"/>
        </w:rPr>
        <w:t xml:space="preserve"> pague por cualesquiera de los conceptos anteriores, EL </w:t>
      </w:r>
      <w:r w:rsidR="009503D5">
        <w:rPr>
          <w:rFonts w:cstheme="minorHAnsi"/>
          <w:sz w:val="24"/>
          <w:szCs w:val="24"/>
        </w:rPr>
        <w:t>ARRENDATARIO</w:t>
      </w:r>
      <w:r w:rsidR="004C1E7E" w:rsidRPr="00C80609">
        <w:rPr>
          <w:rFonts w:cstheme="minorHAnsi"/>
          <w:sz w:val="24"/>
          <w:szCs w:val="24"/>
        </w:rPr>
        <w:t xml:space="preserve"> estará obligado </w:t>
      </w:r>
      <w:r w:rsidR="00380C61" w:rsidRPr="00C80609">
        <w:rPr>
          <w:rFonts w:cstheme="minorHAnsi"/>
          <w:sz w:val="24"/>
          <w:szCs w:val="24"/>
        </w:rPr>
        <w:t xml:space="preserve">a </w:t>
      </w:r>
      <w:r w:rsidR="004C1E7E" w:rsidRPr="00C80609">
        <w:rPr>
          <w:rFonts w:cstheme="minorHAnsi"/>
          <w:sz w:val="24"/>
          <w:szCs w:val="24"/>
        </w:rPr>
        <w:t xml:space="preserve">reembolsárselos de manera inmediata. </w:t>
      </w:r>
    </w:p>
    <w:p w14:paraId="0E483F38" w14:textId="77777777" w:rsidR="002F1975" w:rsidRPr="00C80609" w:rsidRDefault="002F1975" w:rsidP="002F1975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4650DF88" w14:textId="4EDCC851" w:rsidR="00C76605" w:rsidRPr="00BB7872" w:rsidRDefault="001D5C31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C80609">
        <w:rPr>
          <w:rFonts w:cstheme="minorHAnsi"/>
          <w:sz w:val="24"/>
          <w:szCs w:val="24"/>
          <w:u w:val="single"/>
        </w:rPr>
        <w:t>SEXTA</w:t>
      </w:r>
      <w:r w:rsidR="0027767A" w:rsidRPr="00C80609">
        <w:rPr>
          <w:rFonts w:cstheme="minorHAnsi"/>
          <w:sz w:val="24"/>
          <w:szCs w:val="24"/>
        </w:rPr>
        <w:t>: DEPOSITO DE GARANTÍA.</w:t>
      </w:r>
      <w:r w:rsidR="00B13C04" w:rsidRPr="00C80609">
        <w:rPr>
          <w:rFonts w:cstheme="minorHAnsi"/>
          <w:sz w:val="24"/>
          <w:szCs w:val="24"/>
        </w:rPr>
        <w:t xml:space="preserve"> </w:t>
      </w:r>
      <w:r w:rsidR="00761059" w:rsidRPr="00C80609">
        <w:rPr>
          <w:rFonts w:cstheme="minorHAnsi"/>
          <w:sz w:val="24"/>
          <w:szCs w:val="24"/>
        </w:rPr>
        <w:t xml:space="preserve">EL </w:t>
      </w:r>
      <w:r w:rsidR="009503D5">
        <w:rPr>
          <w:rFonts w:cstheme="minorHAnsi"/>
          <w:sz w:val="24"/>
          <w:szCs w:val="24"/>
        </w:rPr>
        <w:t>ARRENDATARIO</w:t>
      </w:r>
      <w:r w:rsidR="00761059" w:rsidRPr="00C80609">
        <w:rPr>
          <w:rFonts w:cstheme="minorHAnsi"/>
          <w:sz w:val="24"/>
          <w:szCs w:val="24"/>
        </w:rPr>
        <w:t xml:space="preserve"> </w:t>
      </w:r>
      <w:r w:rsidR="00742B07" w:rsidRPr="00C80609">
        <w:rPr>
          <w:rFonts w:cstheme="minorHAnsi"/>
          <w:sz w:val="24"/>
          <w:szCs w:val="24"/>
        </w:rPr>
        <w:t xml:space="preserve">entrega en este acto </w:t>
      </w:r>
      <w:r w:rsidR="00761059" w:rsidRPr="00C80609">
        <w:rPr>
          <w:rFonts w:cstheme="minorHAnsi"/>
          <w:sz w:val="24"/>
          <w:szCs w:val="24"/>
        </w:rPr>
        <w:t xml:space="preserve">a EL </w:t>
      </w:r>
      <w:r w:rsidR="009503D5">
        <w:rPr>
          <w:rFonts w:cstheme="minorHAnsi"/>
          <w:sz w:val="24"/>
          <w:szCs w:val="24"/>
        </w:rPr>
        <w:t>ARRENDADOR</w:t>
      </w:r>
      <w:r w:rsidR="00761059" w:rsidRPr="00C80609">
        <w:rPr>
          <w:rFonts w:cstheme="minorHAnsi"/>
          <w:sz w:val="24"/>
          <w:szCs w:val="24"/>
        </w:rPr>
        <w:t xml:space="preserve"> </w:t>
      </w:r>
      <w:r w:rsidR="00742B07" w:rsidRPr="00C80609">
        <w:rPr>
          <w:rFonts w:cstheme="minorHAnsi"/>
          <w:sz w:val="24"/>
          <w:szCs w:val="24"/>
        </w:rPr>
        <w:t>la suma de</w:t>
      </w:r>
      <w:r w:rsidR="00D3271C" w:rsidRPr="00C80609">
        <w:rPr>
          <w:rFonts w:cstheme="minorHAnsi"/>
          <w:sz w:val="24"/>
          <w:szCs w:val="24"/>
        </w:rPr>
        <w:t xml:space="preserve"> </w:t>
      </w:r>
      <w:r w:rsidR="0065617D" w:rsidRPr="00C80609">
        <w:rPr>
          <w:rFonts w:cstheme="minorHAnsi"/>
          <w:sz w:val="24"/>
          <w:szCs w:val="24"/>
        </w:rPr>
        <w:t xml:space="preserve">200.00 </w:t>
      </w:r>
      <w:r w:rsidR="00D3271C" w:rsidRPr="00C80609">
        <w:rPr>
          <w:rFonts w:cstheme="minorHAnsi"/>
          <w:sz w:val="24"/>
          <w:szCs w:val="24"/>
        </w:rPr>
        <w:t>USD</w:t>
      </w:r>
      <w:r w:rsidR="00742B07" w:rsidRPr="00C80609">
        <w:rPr>
          <w:rFonts w:cstheme="minorHAnsi"/>
          <w:sz w:val="24"/>
          <w:szCs w:val="24"/>
        </w:rPr>
        <w:t>, en concepto de depósito en garantía</w:t>
      </w:r>
      <w:r w:rsidR="00761059" w:rsidRPr="00C80609">
        <w:rPr>
          <w:rFonts w:cstheme="minorHAnsi"/>
          <w:sz w:val="24"/>
          <w:szCs w:val="24"/>
        </w:rPr>
        <w:t>, el cual</w:t>
      </w:r>
      <w:r w:rsidR="009F52E1" w:rsidRPr="00C80609">
        <w:rPr>
          <w:rFonts w:cstheme="minorHAnsi"/>
          <w:sz w:val="24"/>
          <w:szCs w:val="24"/>
        </w:rPr>
        <w:t xml:space="preserve"> podrá ser</w:t>
      </w:r>
      <w:r w:rsidR="00761059" w:rsidRPr="00C80609">
        <w:rPr>
          <w:rFonts w:cstheme="minorHAnsi"/>
          <w:sz w:val="24"/>
          <w:szCs w:val="24"/>
        </w:rPr>
        <w:t xml:space="preserve"> utilizado para cubrir parcial o totalmente cual</w:t>
      </w:r>
      <w:r w:rsidR="00D3271C" w:rsidRPr="00C80609">
        <w:rPr>
          <w:rFonts w:cstheme="minorHAnsi"/>
          <w:sz w:val="24"/>
          <w:szCs w:val="24"/>
        </w:rPr>
        <w:t>es</w:t>
      </w:r>
      <w:r w:rsidR="00761059" w:rsidRPr="00C80609">
        <w:rPr>
          <w:rFonts w:cstheme="minorHAnsi"/>
          <w:sz w:val="24"/>
          <w:szCs w:val="24"/>
        </w:rPr>
        <w:t xml:space="preserve">quiera de </w:t>
      </w:r>
      <w:r w:rsidR="00EE25BC">
        <w:rPr>
          <w:rFonts w:cstheme="minorHAnsi"/>
          <w:sz w:val="24"/>
          <w:szCs w:val="24"/>
        </w:rPr>
        <w:t xml:space="preserve">los </w:t>
      </w:r>
      <w:r w:rsidR="002F0A19" w:rsidRPr="00EE25BC">
        <w:rPr>
          <w:rFonts w:cstheme="minorHAnsi"/>
          <w:sz w:val="24"/>
          <w:szCs w:val="24"/>
        </w:rPr>
        <w:t>gastos generados por EL ARRENDATARIO con motivo de la ejecución del presente contrato</w:t>
      </w:r>
      <w:r w:rsidR="00D3271C" w:rsidRPr="00C80609">
        <w:rPr>
          <w:rFonts w:cstheme="minorHAnsi"/>
          <w:sz w:val="24"/>
          <w:szCs w:val="24"/>
        </w:rPr>
        <w:t xml:space="preserve">. </w:t>
      </w:r>
      <w:r w:rsidR="00D15033" w:rsidRPr="00C80609">
        <w:rPr>
          <w:rFonts w:cstheme="minorHAnsi"/>
          <w:sz w:val="24"/>
          <w:szCs w:val="24"/>
        </w:rPr>
        <w:t xml:space="preserve">Si las deudas o daños fueren una cantidad de dinero superior al depósito de garantía, EL </w:t>
      </w:r>
      <w:r w:rsidR="009503D5">
        <w:rPr>
          <w:rFonts w:cstheme="minorHAnsi"/>
          <w:sz w:val="24"/>
          <w:szCs w:val="24"/>
        </w:rPr>
        <w:t>ARRENDATARIO</w:t>
      </w:r>
      <w:r w:rsidR="00D15033" w:rsidRPr="00C80609">
        <w:rPr>
          <w:rFonts w:cstheme="minorHAnsi"/>
          <w:sz w:val="24"/>
          <w:szCs w:val="24"/>
        </w:rPr>
        <w:t xml:space="preserve"> estará obligado a pagarle a EL </w:t>
      </w:r>
      <w:r w:rsidR="009503D5">
        <w:rPr>
          <w:rFonts w:cstheme="minorHAnsi"/>
          <w:sz w:val="24"/>
          <w:szCs w:val="24"/>
        </w:rPr>
        <w:t>ARRENDADOR</w:t>
      </w:r>
      <w:r w:rsidR="00D15033" w:rsidRPr="00C80609">
        <w:rPr>
          <w:rFonts w:cstheme="minorHAnsi"/>
          <w:sz w:val="24"/>
          <w:szCs w:val="24"/>
        </w:rPr>
        <w:t xml:space="preserve"> la diferencia, hasta completar la totalidad a pagar según sea el caso. </w:t>
      </w:r>
      <w:r w:rsidR="00C76605" w:rsidRPr="00C80609">
        <w:rPr>
          <w:rFonts w:cstheme="minorHAnsi"/>
          <w:sz w:val="24"/>
          <w:szCs w:val="24"/>
        </w:rPr>
        <w:t xml:space="preserve">EL </w:t>
      </w:r>
      <w:r w:rsidR="009503D5">
        <w:rPr>
          <w:rFonts w:cstheme="minorHAnsi"/>
          <w:sz w:val="24"/>
          <w:szCs w:val="24"/>
        </w:rPr>
        <w:t>ARRENDADOR</w:t>
      </w:r>
      <w:r w:rsidR="00C76605" w:rsidRPr="00C80609">
        <w:rPr>
          <w:rFonts w:cstheme="minorHAnsi"/>
          <w:sz w:val="24"/>
          <w:szCs w:val="24"/>
        </w:rPr>
        <w:t xml:space="preserve"> podrá disponer libremente de este depósito para cubrir cualquier monto </w:t>
      </w:r>
      <w:r w:rsidR="009A0B65" w:rsidRPr="00C80609">
        <w:rPr>
          <w:rFonts w:cstheme="minorHAnsi"/>
          <w:sz w:val="24"/>
          <w:szCs w:val="24"/>
        </w:rPr>
        <w:t xml:space="preserve">no pagado </w:t>
      </w:r>
      <w:r w:rsidR="00C76605" w:rsidRPr="00C80609">
        <w:rPr>
          <w:rFonts w:cstheme="minorHAnsi"/>
          <w:sz w:val="24"/>
          <w:szCs w:val="24"/>
        </w:rPr>
        <w:t xml:space="preserve">producto del alquiler, daños al vehículo o a terceros. </w:t>
      </w:r>
      <w:r w:rsidR="009A0B65" w:rsidRPr="00BB7872">
        <w:rPr>
          <w:rFonts w:cstheme="minorHAnsi"/>
          <w:sz w:val="24"/>
          <w:szCs w:val="24"/>
        </w:rPr>
        <w:t xml:space="preserve">Queda entendido, que el depósito en garantía será devuelto al final del contrato </w:t>
      </w:r>
      <w:r w:rsidR="003C514B" w:rsidRPr="00BB7872">
        <w:rPr>
          <w:rFonts w:cstheme="minorHAnsi"/>
          <w:sz w:val="24"/>
          <w:szCs w:val="24"/>
        </w:rPr>
        <w:t xml:space="preserve">si y solo si (i) el vínculo contractual </w:t>
      </w:r>
      <w:r w:rsidR="0029543F" w:rsidRPr="00EE25BC">
        <w:rPr>
          <w:rFonts w:cstheme="minorHAnsi"/>
          <w:sz w:val="24"/>
          <w:szCs w:val="24"/>
        </w:rPr>
        <w:t xml:space="preserve">permanece </w:t>
      </w:r>
      <w:r w:rsidR="003C514B" w:rsidRPr="00BB7872">
        <w:rPr>
          <w:rFonts w:cstheme="minorHAnsi"/>
          <w:sz w:val="24"/>
          <w:szCs w:val="24"/>
        </w:rPr>
        <w:t>de manera ininterrumpida al menos 180 días a partir de la fecha de la firma del acta de entrega del vehículo y (</w:t>
      </w:r>
      <w:proofErr w:type="spellStart"/>
      <w:r w:rsidR="003C514B" w:rsidRPr="00BB7872">
        <w:rPr>
          <w:rFonts w:cstheme="minorHAnsi"/>
          <w:sz w:val="24"/>
          <w:szCs w:val="24"/>
        </w:rPr>
        <w:t>ii</w:t>
      </w:r>
      <w:proofErr w:type="spellEnd"/>
      <w:r w:rsidR="003C514B" w:rsidRPr="00BB7872">
        <w:rPr>
          <w:rFonts w:cstheme="minorHAnsi"/>
          <w:sz w:val="24"/>
          <w:szCs w:val="24"/>
        </w:rPr>
        <w:t xml:space="preserve">) </w:t>
      </w:r>
      <w:r w:rsidR="00963592" w:rsidRPr="00BB7872">
        <w:rPr>
          <w:rFonts w:cstheme="minorHAnsi"/>
          <w:sz w:val="24"/>
          <w:szCs w:val="24"/>
        </w:rPr>
        <w:t xml:space="preserve">EL </w:t>
      </w:r>
      <w:r w:rsidR="009503D5" w:rsidRPr="00BB7872">
        <w:rPr>
          <w:rFonts w:cstheme="minorHAnsi"/>
          <w:sz w:val="24"/>
          <w:szCs w:val="24"/>
        </w:rPr>
        <w:t>ARRENDATARIO</w:t>
      </w:r>
      <w:r w:rsidR="009A0B65" w:rsidRPr="00BB7872">
        <w:rPr>
          <w:rFonts w:cstheme="minorHAnsi"/>
          <w:sz w:val="24"/>
          <w:szCs w:val="24"/>
        </w:rPr>
        <w:t xml:space="preserve"> h</w:t>
      </w:r>
      <w:r w:rsidR="003C514B" w:rsidRPr="00BB7872">
        <w:rPr>
          <w:rFonts w:cstheme="minorHAnsi"/>
          <w:sz w:val="24"/>
          <w:szCs w:val="24"/>
        </w:rPr>
        <w:t>a</w:t>
      </w:r>
      <w:r w:rsidR="009A0B65" w:rsidRPr="00BB7872">
        <w:rPr>
          <w:rFonts w:cstheme="minorHAnsi"/>
          <w:sz w:val="24"/>
          <w:szCs w:val="24"/>
        </w:rPr>
        <w:t xml:space="preserve"> cumpli</w:t>
      </w:r>
      <w:r w:rsidR="003C514B" w:rsidRPr="00BB7872">
        <w:rPr>
          <w:rFonts w:cstheme="minorHAnsi"/>
          <w:sz w:val="24"/>
          <w:szCs w:val="24"/>
        </w:rPr>
        <w:t>do con todas y cada una de</w:t>
      </w:r>
      <w:r w:rsidR="009A0B65" w:rsidRPr="00BB7872">
        <w:rPr>
          <w:rFonts w:cstheme="minorHAnsi"/>
          <w:sz w:val="24"/>
          <w:szCs w:val="24"/>
        </w:rPr>
        <w:t xml:space="preserve"> sus obligaciones </w:t>
      </w:r>
      <w:r w:rsidR="003C514B" w:rsidRPr="00BB7872">
        <w:rPr>
          <w:rFonts w:cstheme="minorHAnsi"/>
          <w:sz w:val="24"/>
          <w:szCs w:val="24"/>
        </w:rPr>
        <w:t xml:space="preserve">durante ese período. </w:t>
      </w:r>
    </w:p>
    <w:p w14:paraId="54F949D4" w14:textId="77777777" w:rsidR="00C76605" w:rsidRDefault="00C76605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4A4AA6D8" w14:textId="573C803E" w:rsidR="00BC2481" w:rsidRPr="00C80609" w:rsidRDefault="001D5C31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C80609">
        <w:rPr>
          <w:rFonts w:cstheme="minorHAnsi"/>
          <w:sz w:val="24"/>
          <w:szCs w:val="24"/>
          <w:u w:val="single"/>
        </w:rPr>
        <w:t>S</w:t>
      </w:r>
      <w:r w:rsidR="001A6F03" w:rsidRPr="00C80609">
        <w:rPr>
          <w:rFonts w:cstheme="minorHAnsi"/>
          <w:sz w:val="24"/>
          <w:szCs w:val="24"/>
          <w:u w:val="single"/>
        </w:rPr>
        <w:t>É</w:t>
      </w:r>
      <w:r w:rsidRPr="00C80609">
        <w:rPr>
          <w:rFonts w:cstheme="minorHAnsi"/>
          <w:sz w:val="24"/>
          <w:szCs w:val="24"/>
          <w:u w:val="single"/>
        </w:rPr>
        <w:t>PTIMA</w:t>
      </w:r>
      <w:r w:rsidRPr="00C80609">
        <w:rPr>
          <w:rFonts w:cstheme="minorHAnsi"/>
          <w:sz w:val="24"/>
          <w:szCs w:val="24"/>
        </w:rPr>
        <w:t xml:space="preserve">: </w:t>
      </w:r>
      <w:r w:rsidR="00BC2481" w:rsidRPr="00C80609">
        <w:rPr>
          <w:rFonts w:cstheme="minorHAnsi"/>
          <w:sz w:val="24"/>
          <w:szCs w:val="24"/>
        </w:rPr>
        <w:t>OBLIGACIONES</w:t>
      </w:r>
      <w:r w:rsidR="00A74E19" w:rsidRPr="00C80609">
        <w:rPr>
          <w:rFonts w:cstheme="minorHAnsi"/>
          <w:sz w:val="24"/>
          <w:szCs w:val="24"/>
        </w:rPr>
        <w:t xml:space="preserve"> DE</w:t>
      </w:r>
      <w:r w:rsidR="00BC2481" w:rsidRPr="00C80609">
        <w:rPr>
          <w:rFonts w:cstheme="minorHAnsi"/>
          <w:sz w:val="24"/>
          <w:szCs w:val="24"/>
        </w:rPr>
        <w:t xml:space="preserve"> EL </w:t>
      </w:r>
      <w:r w:rsidR="009503D5">
        <w:rPr>
          <w:rFonts w:cstheme="minorHAnsi"/>
          <w:sz w:val="24"/>
          <w:szCs w:val="24"/>
        </w:rPr>
        <w:t>ARRENDATARIO</w:t>
      </w:r>
      <w:r w:rsidR="00A74E19" w:rsidRPr="00C80609">
        <w:rPr>
          <w:rFonts w:cstheme="minorHAnsi"/>
          <w:sz w:val="24"/>
          <w:szCs w:val="24"/>
        </w:rPr>
        <w:t xml:space="preserve">. EL </w:t>
      </w:r>
      <w:r w:rsidR="009503D5">
        <w:rPr>
          <w:rFonts w:cstheme="minorHAnsi"/>
          <w:sz w:val="24"/>
          <w:szCs w:val="24"/>
        </w:rPr>
        <w:t>ARRENDATARIO</w:t>
      </w:r>
      <w:r w:rsidR="00A74E19" w:rsidRPr="00C80609">
        <w:rPr>
          <w:rFonts w:cstheme="minorHAnsi"/>
          <w:sz w:val="24"/>
          <w:szCs w:val="24"/>
        </w:rPr>
        <w:t xml:space="preserve"> </w:t>
      </w:r>
      <w:r w:rsidR="00BC2481" w:rsidRPr="00C80609">
        <w:rPr>
          <w:rFonts w:cstheme="minorHAnsi"/>
          <w:sz w:val="24"/>
          <w:szCs w:val="24"/>
        </w:rPr>
        <w:t>queda obligado a:</w:t>
      </w:r>
    </w:p>
    <w:p w14:paraId="1448DC77" w14:textId="08120E15" w:rsidR="004935A3" w:rsidRPr="00C80609" w:rsidRDefault="004935A3" w:rsidP="00BC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C80609">
        <w:rPr>
          <w:rFonts w:cstheme="minorHAnsi"/>
          <w:sz w:val="24"/>
          <w:szCs w:val="24"/>
        </w:rPr>
        <w:t xml:space="preserve">Cumplir con el pago </w:t>
      </w:r>
      <w:r w:rsidR="00BF2738" w:rsidRPr="00C80609">
        <w:rPr>
          <w:rFonts w:cstheme="minorHAnsi"/>
          <w:sz w:val="24"/>
          <w:szCs w:val="24"/>
        </w:rPr>
        <w:t xml:space="preserve">por alquiler aquí </w:t>
      </w:r>
      <w:r w:rsidRPr="00C80609">
        <w:rPr>
          <w:rFonts w:cstheme="minorHAnsi"/>
          <w:sz w:val="24"/>
          <w:szCs w:val="24"/>
        </w:rPr>
        <w:t>establecido</w:t>
      </w:r>
      <w:r w:rsidR="00BF2738" w:rsidRPr="00C80609">
        <w:rPr>
          <w:rFonts w:cstheme="minorHAnsi"/>
          <w:sz w:val="24"/>
          <w:szCs w:val="24"/>
        </w:rPr>
        <w:t>.</w:t>
      </w:r>
    </w:p>
    <w:p w14:paraId="4F8E52E4" w14:textId="19CE7369" w:rsidR="00BF2738" w:rsidRPr="00C80609" w:rsidRDefault="00BF2738" w:rsidP="00BC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C80609">
        <w:rPr>
          <w:rFonts w:cstheme="minorHAnsi"/>
          <w:sz w:val="24"/>
          <w:szCs w:val="24"/>
        </w:rPr>
        <w:t xml:space="preserve">Cuidar </w:t>
      </w:r>
      <w:r w:rsidR="00C80609" w:rsidRPr="00C80609">
        <w:rPr>
          <w:rFonts w:cstheme="minorHAnsi"/>
          <w:sz w:val="24"/>
          <w:szCs w:val="24"/>
        </w:rPr>
        <w:t>y</w:t>
      </w:r>
      <w:r w:rsidR="000F07B9" w:rsidRPr="00C80609">
        <w:rPr>
          <w:rFonts w:cstheme="minorHAnsi"/>
          <w:sz w:val="24"/>
          <w:szCs w:val="24"/>
        </w:rPr>
        <w:t xml:space="preserve"> mantener el </w:t>
      </w:r>
      <w:r w:rsidR="003C514B" w:rsidRPr="00C80609">
        <w:rPr>
          <w:rFonts w:cstheme="minorHAnsi"/>
          <w:sz w:val="24"/>
          <w:szCs w:val="24"/>
        </w:rPr>
        <w:t>vehículo</w:t>
      </w:r>
      <w:r w:rsidR="000F07B9" w:rsidRPr="00C80609">
        <w:rPr>
          <w:rFonts w:cstheme="minorHAnsi"/>
          <w:sz w:val="24"/>
          <w:szCs w:val="24"/>
        </w:rPr>
        <w:t xml:space="preserve"> diligentemente.</w:t>
      </w:r>
    </w:p>
    <w:p w14:paraId="15812881" w14:textId="1FFBA72B" w:rsidR="00BC2481" w:rsidRPr="00C80609" w:rsidRDefault="00BC2481" w:rsidP="00BC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C80609">
        <w:rPr>
          <w:rFonts w:cstheme="minorHAnsi"/>
          <w:sz w:val="24"/>
          <w:szCs w:val="24"/>
        </w:rPr>
        <w:t>No conducir el vehículo en form</w:t>
      </w:r>
      <w:r w:rsidR="00A74E19" w:rsidRPr="00C80609">
        <w:rPr>
          <w:rFonts w:cstheme="minorHAnsi"/>
          <w:sz w:val="24"/>
          <w:szCs w:val="24"/>
        </w:rPr>
        <w:t>a</w:t>
      </w:r>
      <w:r w:rsidRPr="00C80609">
        <w:rPr>
          <w:rFonts w:cstheme="minorHAnsi"/>
          <w:sz w:val="24"/>
          <w:szCs w:val="24"/>
        </w:rPr>
        <w:t xml:space="preserve"> negligente o imprudente, a exceso de velocidad, bajo los efectos de bebidas alcohólicas o drogas toxicas, ni en </w:t>
      </w:r>
      <w:r w:rsidR="00897DF2" w:rsidRPr="00C80609">
        <w:rPr>
          <w:rFonts w:cstheme="minorHAnsi"/>
          <w:sz w:val="24"/>
          <w:szCs w:val="24"/>
        </w:rPr>
        <w:t>contravención</w:t>
      </w:r>
      <w:r w:rsidRPr="00C80609">
        <w:rPr>
          <w:rFonts w:cstheme="minorHAnsi"/>
          <w:sz w:val="24"/>
          <w:szCs w:val="24"/>
        </w:rPr>
        <w:t xml:space="preserve"> </w:t>
      </w:r>
      <w:r w:rsidR="00897DF2" w:rsidRPr="00C80609">
        <w:rPr>
          <w:rFonts w:cstheme="minorHAnsi"/>
          <w:sz w:val="24"/>
          <w:szCs w:val="24"/>
        </w:rPr>
        <w:t>de</w:t>
      </w:r>
      <w:r w:rsidRPr="00C80609">
        <w:rPr>
          <w:rFonts w:cstheme="minorHAnsi"/>
          <w:sz w:val="24"/>
          <w:szCs w:val="24"/>
        </w:rPr>
        <w:t xml:space="preserve"> las leyes y reglamentos de tránsito.</w:t>
      </w:r>
    </w:p>
    <w:p w14:paraId="5605BCBE" w14:textId="16C2C042" w:rsidR="00C76605" w:rsidRPr="00C80609" w:rsidRDefault="00BC2481" w:rsidP="00BC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C80609">
        <w:rPr>
          <w:rFonts w:cstheme="minorHAnsi"/>
          <w:sz w:val="24"/>
          <w:szCs w:val="24"/>
        </w:rPr>
        <w:t xml:space="preserve">No permitir que personas distintas a él o no autorizadas por EL </w:t>
      </w:r>
      <w:r w:rsidR="009503D5">
        <w:rPr>
          <w:rFonts w:cstheme="minorHAnsi"/>
          <w:sz w:val="24"/>
          <w:szCs w:val="24"/>
        </w:rPr>
        <w:t>ARRENDADOR</w:t>
      </w:r>
      <w:r w:rsidR="00BF2738" w:rsidRPr="00C80609">
        <w:rPr>
          <w:rFonts w:cstheme="minorHAnsi"/>
          <w:sz w:val="24"/>
          <w:szCs w:val="24"/>
        </w:rPr>
        <w:t>,</w:t>
      </w:r>
      <w:r w:rsidR="00C31508" w:rsidRPr="00C80609">
        <w:rPr>
          <w:rFonts w:cstheme="minorHAnsi"/>
          <w:sz w:val="24"/>
          <w:szCs w:val="24"/>
        </w:rPr>
        <w:t xml:space="preserve"> conduzcan</w:t>
      </w:r>
      <w:r w:rsidRPr="00C80609">
        <w:rPr>
          <w:rFonts w:cstheme="minorHAnsi"/>
          <w:sz w:val="24"/>
          <w:szCs w:val="24"/>
        </w:rPr>
        <w:t xml:space="preserve"> el vehículo.</w:t>
      </w:r>
    </w:p>
    <w:p w14:paraId="05292794" w14:textId="5C766A8E" w:rsidR="00BC2481" w:rsidRPr="00C80609" w:rsidRDefault="00897DF2" w:rsidP="00BC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C80609">
        <w:rPr>
          <w:rFonts w:cstheme="minorHAnsi"/>
          <w:sz w:val="24"/>
          <w:szCs w:val="24"/>
        </w:rPr>
        <w:t>Limitar e</w:t>
      </w:r>
      <w:r w:rsidR="00C31508" w:rsidRPr="00C80609">
        <w:rPr>
          <w:rFonts w:cstheme="minorHAnsi"/>
          <w:sz w:val="24"/>
          <w:szCs w:val="24"/>
        </w:rPr>
        <w:t xml:space="preserve">l uso del vehículo exclusivamente </w:t>
      </w:r>
      <w:r w:rsidR="00F007C0">
        <w:rPr>
          <w:rFonts w:cstheme="minorHAnsi"/>
          <w:sz w:val="24"/>
          <w:szCs w:val="24"/>
        </w:rPr>
        <w:t>dentro del</w:t>
      </w:r>
      <w:r w:rsidR="00C31508" w:rsidRPr="00C80609">
        <w:rPr>
          <w:rFonts w:cstheme="minorHAnsi"/>
          <w:sz w:val="24"/>
          <w:szCs w:val="24"/>
        </w:rPr>
        <w:t xml:space="preserve"> territorio de la República de Panamá</w:t>
      </w:r>
      <w:r w:rsidR="00DE740D">
        <w:rPr>
          <w:rFonts w:cstheme="minorHAnsi"/>
          <w:sz w:val="24"/>
          <w:szCs w:val="24"/>
        </w:rPr>
        <w:t>,</w:t>
      </w:r>
      <w:r w:rsidRPr="00C80609">
        <w:rPr>
          <w:rFonts w:cstheme="minorHAnsi"/>
          <w:sz w:val="24"/>
          <w:szCs w:val="24"/>
        </w:rPr>
        <w:t xml:space="preserve"> </w:t>
      </w:r>
      <w:r w:rsidR="00593FA5" w:rsidRPr="00C80609">
        <w:rPr>
          <w:rFonts w:cstheme="minorHAnsi"/>
          <w:sz w:val="24"/>
          <w:szCs w:val="24"/>
        </w:rPr>
        <w:t xml:space="preserve">dentro de los </w:t>
      </w:r>
      <w:r w:rsidR="00CB3734">
        <w:rPr>
          <w:rFonts w:cstheme="minorHAnsi"/>
          <w:sz w:val="24"/>
          <w:szCs w:val="24"/>
        </w:rPr>
        <w:t xml:space="preserve">siguientes </w:t>
      </w:r>
      <w:r w:rsidR="00593FA5" w:rsidRPr="00C80609">
        <w:rPr>
          <w:rFonts w:cstheme="minorHAnsi"/>
          <w:sz w:val="24"/>
          <w:szCs w:val="24"/>
        </w:rPr>
        <w:t>límites</w:t>
      </w:r>
      <w:r w:rsidR="00CB3734">
        <w:rPr>
          <w:rFonts w:cstheme="minorHAnsi"/>
          <w:sz w:val="24"/>
          <w:szCs w:val="24"/>
        </w:rPr>
        <w:t xml:space="preserve"> geográficos: </w:t>
      </w:r>
      <w:r w:rsidR="006F4B63">
        <w:rPr>
          <w:rFonts w:cstheme="minorHAnsi"/>
          <w:sz w:val="24"/>
          <w:szCs w:val="24"/>
        </w:rPr>
        <w:t xml:space="preserve">Capira, Margarita de Chepo (Rio </w:t>
      </w:r>
      <w:proofErr w:type="spellStart"/>
      <w:r w:rsidR="006F4B63">
        <w:rPr>
          <w:rFonts w:cstheme="minorHAnsi"/>
          <w:sz w:val="24"/>
          <w:szCs w:val="24"/>
        </w:rPr>
        <w:t>Mamon</w:t>
      </w:r>
      <w:r w:rsidR="00BA73D2">
        <w:rPr>
          <w:rFonts w:cstheme="minorHAnsi"/>
          <w:sz w:val="24"/>
          <w:szCs w:val="24"/>
        </w:rPr>
        <w:t>í</w:t>
      </w:r>
      <w:proofErr w:type="spellEnd"/>
      <w:r w:rsidR="006F4B63">
        <w:rPr>
          <w:rFonts w:cstheme="minorHAnsi"/>
          <w:sz w:val="24"/>
          <w:szCs w:val="24"/>
        </w:rPr>
        <w:t>), Portobelo, Esclusas de Gatún/Agua Clara.</w:t>
      </w:r>
      <w:r w:rsidR="00CB3734">
        <w:rPr>
          <w:rFonts w:cstheme="minorHAnsi"/>
          <w:sz w:val="24"/>
          <w:szCs w:val="24"/>
        </w:rPr>
        <w:t xml:space="preserve"> </w:t>
      </w:r>
      <w:r w:rsidR="006F4B63">
        <w:rPr>
          <w:rFonts w:cstheme="minorHAnsi"/>
          <w:sz w:val="24"/>
          <w:szCs w:val="24"/>
        </w:rPr>
        <w:t>EL ARRENDADOR podrá autorizar el uso del vehículo fuera de estos límites, siempre y cuando pague por adelantado y notifique previamente el lugar y cantidad de días.</w:t>
      </w:r>
    </w:p>
    <w:p w14:paraId="0D86D853" w14:textId="63957FEE" w:rsidR="00AD5C38" w:rsidRPr="00BB7872" w:rsidRDefault="00AD5C38" w:rsidP="00BC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BB7872">
        <w:rPr>
          <w:rFonts w:cstheme="minorHAnsi"/>
          <w:sz w:val="24"/>
          <w:szCs w:val="24"/>
        </w:rPr>
        <w:lastRenderedPageBreak/>
        <w:t xml:space="preserve">EL </w:t>
      </w:r>
      <w:r w:rsidR="009503D5" w:rsidRPr="00BB7872">
        <w:rPr>
          <w:rFonts w:cstheme="minorHAnsi"/>
          <w:sz w:val="24"/>
          <w:szCs w:val="24"/>
        </w:rPr>
        <w:t>ARRENDATARIO</w:t>
      </w:r>
      <w:r w:rsidRPr="00BB7872">
        <w:rPr>
          <w:rFonts w:cstheme="minorHAnsi"/>
          <w:sz w:val="24"/>
          <w:szCs w:val="24"/>
        </w:rPr>
        <w:t xml:space="preserve"> deberá aportar a la firma del presente contrato la siguiente documentación: cédula de identidad vigente, licencia de conducir vigente tipo E1, récord policivo vigente, historial de tránsito vigente, paz y salvo de ATTT, recibo de servicios de utilidad pública no mayor a tres meses; y demás documentación requerida por la ley.</w:t>
      </w:r>
    </w:p>
    <w:p w14:paraId="753705B3" w14:textId="1FAF6FDD" w:rsidR="004F3DDE" w:rsidRPr="00BB7872" w:rsidRDefault="00897DF2" w:rsidP="0035121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BB7872">
        <w:rPr>
          <w:rFonts w:cstheme="minorHAnsi"/>
          <w:sz w:val="24"/>
          <w:szCs w:val="24"/>
        </w:rPr>
        <w:t xml:space="preserve">Mantener vigente </w:t>
      </w:r>
      <w:r w:rsidR="00C31508" w:rsidRPr="00BB7872">
        <w:rPr>
          <w:rFonts w:cstheme="minorHAnsi"/>
          <w:sz w:val="24"/>
          <w:szCs w:val="24"/>
        </w:rPr>
        <w:t xml:space="preserve">la licencia </w:t>
      </w:r>
      <w:r w:rsidRPr="00BB7872">
        <w:rPr>
          <w:rFonts w:cstheme="minorHAnsi"/>
          <w:sz w:val="24"/>
          <w:szCs w:val="24"/>
        </w:rPr>
        <w:t>de conducir</w:t>
      </w:r>
      <w:r w:rsidR="00322056" w:rsidRPr="00BB7872">
        <w:rPr>
          <w:rFonts w:cstheme="minorHAnsi"/>
          <w:sz w:val="24"/>
          <w:szCs w:val="24"/>
        </w:rPr>
        <w:t>, cédula de identidad</w:t>
      </w:r>
      <w:r w:rsidR="00322056" w:rsidRPr="00BB7872">
        <w:rPr>
          <w:rFonts w:cstheme="minorHAnsi"/>
          <w:color w:val="EE0000"/>
          <w:sz w:val="24"/>
          <w:szCs w:val="24"/>
        </w:rPr>
        <w:t>,</w:t>
      </w:r>
      <w:r w:rsidRPr="00BB7872">
        <w:rPr>
          <w:rFonts w:cstheme="minorHAnsi"/>
          <w:color w:val="EE0000"/>
          <w:sz w:val="24"/>
          <w:szCs w:val="24"/>
        </w:rPr>
        <w:t xml:space="preserve"> </w:t>
      </w:r>
      <w:r w:rsidR="00322056" w:rsidRPr="00BB7872">
        <w:rPr>
          <w:rFonts w:cstheme="minorHAnsi"/>
          <w:sz w:val="24"/>
          <w:szCs w:val="24"/>
        </w:rPr>
        <w:t xml:space="preserve">y demás documentos exigidos por la ley, así mismo EL </w:t>
      </w:r>
      <w:r w:rsidR="009503D5" w:rsidRPr="00BB7872">
        <w:rPr>
          <w:rFonts w:cstheme="minorHAnsi"/>
          <w:sz w:val="24"/>
          <w:szCs w:val="24"/>
        </w:rPr>
        <w:t>ARRENDATARIO</w:t>
      </w:r>
      <w:r w:rsidR="00322056" w:rsidRPr="00BB7872">
        <w:rPr>
          <w:rFonts w:cstheme="minorHAnsi"/>
          <w:sz w:val="24"/>
          <w:szCs w:val="24"/>
        </w:rPr>
        <w:t xml:space="preserve"> estará obligado a presentar el récord policivo </w:t>
      </w:r>
      <w:r w:rsidR="00042D92" w:rsidRPr="00BB7872">
        <w:rPr>
          <w:rFonts w:cstheme="minorHAnsi"/>
          <w:sz w:val="24"/>
          <w:szCs w:val="24"/>
        </w:rPr>
        <w:t xml:space="preserve">vigente </w:t>
      </w:r>
      <w:r w:rsidR="00322056" w:rsidRPr="00BB7872">
        <w:rPr>
          <w:rFonts w:cstheme="minorHAnsi"/>
          <w:sz w:val="24"/>
          <w:szCs w:val="24"/>
        </w:rPr>
        <w:t xml:space="preserve">cuando EL </w:t>
      </w:r>
      <w:r w:rsidR="009503D5" w:rsidRPr="00BB7872">
        <w:rPr>
          <w:rFonts w:cstheme="minorHAnsi"/>
          <w:sz w:val="24"/>
          <w:szCs w:val="24"/>
        </w:rPr>
        <w:t>ARRENDADOR</w:t>
      </w:r>
      <w:r w:rsidR="00322056" w:rsidRPr="00BB7872">
        <w:rPr>
          <w:rFonts w:cstheme="minorHAnsi"/>
          <w:sz w:val="24"/>
          <w:szCs w:val="24"/>
        </w:rPr>
        <w:t xml:space="preserve"> se lo exija y a comunicarle a éste cualquier cambio de domicilio, teléfono, correo electrónico, etc</w:t>
      </w:r>
      <w:r w:rsidR="00BB7872" w:rsidRPr="00BB7872">
        <w:rPr>
          <w:rFonts w:cstheme="minorHAnsi"/>
          <w:sz w:val="24"/>
          <w:szCs w:val="24"/>
        </w:rPr>
        <w:t>.</w:t>
      </w:r>
    </w:p>
    <w:p w14:paraId="37E28CFC" w14:textId="342CD915" w:rsidR="00E236FC" w:rsidRPr="00D21EAE" w:rsidRDefault="00E236FC" w:rsidP="00BC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D21EAE">
        <w:rPr>
          <w:rFonts w:cstheme="minorHAnsi"/>
          <w:sz w:val="24"/>
          <w:szCs w:val="24"/>
        </w:rPr>
        <w:t>No subarrendar el vehículo.</w:t>
      </w:r>
    </w:p>
    <w:p w14:paraId="499E57FE" w14:textId="2880869A" w:rsidR="00E236FC" w:rsidRPr="00D21EAE" w:rsidRDefault="00E236FC" w:rsidP="006C735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C80609">
        <w:rPr>
          <w:rFonts w:cstheme="minorHAnsi"/>
          <w:sz w:val="24"/>
          <w:szCs w:val="24"/>
        </w:rPr>
        <w:t>Revisar</w:t>
      </w:r>
      <w:r w:rsidR="004935A3" w:rsidRPr="00C80609">
        <w:rPr>
          <w:rFonts w:cstheme="minorHAnsi"/>
          <w:sz w:val="24"/>
          <w:szCs w:val="24"/>
        </w:rPr>
        <w:t xml:space="preserve"> </w:t>
      </w:r>
      <w:r w:rsidRPr="00C80609">
        <w:rPr>
          <w:rFonts w:cstheme="minorHAnsi"/>
          <w:sz w:val="24"/>
          <w:szCs w:val="24"/>
        </w:rPr>
        <w:t xml:space="preserve">el vehículo periódicamente en los niveles de aceite, líquido de frenos, gasolina, agua </w:t>
      </w:r>
      <w:r w:rsidR="000F07B9" w:rsidRPr="00C80609">
        <w:rPr>
          <w:rFonts w:cstheme="minorHAnsi"/>
          <w:sz w:val="24"/>
          <w:szCs w:val="24"/>
        </w:rPr>
        <w:t xml:space="preserve">o líquidos refrigerantes </w:t>
      </w:r>
      <w:r w:rsidRPr="00C80609">
        <w:rPr>
          <w:rFonts w:cstheme="minorHAnsi"/>
          <w:sz w:val="24"/>
          <w:szCs w:val="24"/>
        </w:rPr>
        <w:t>de radiador</w:t>
      </w:r>
      <w:r w:rsidR="00D87181" w:rsidRPr="00BB7872">
        <w:rPr>
          <w:rFonts w:cstheme="minorHAnsi"/>
          <w:sz w:val="24"/>
          <w:szCs w:val="24"/>
        </w:rPr>
        <w:t xml:space="preserve">, y cualquier otro consumible de acuerdo </w:t>
      </w:r>
      <w:r w:rsidR="00EE25BC">
        <w:rPr>
          <w:rFonts w:cstheme="minorHAnsi"/>
          <w:sz w:val="24"/>
          <w:szCs w:val="24"/>
        </w:rPr>
        <w:t>con</w:t>
      </w:r>
      <w:r w:rsidR="00D87181" w:rsidRPr="00BB7872">
        <w:rPr>
          <w:rFonts w:cstheme="minorHAnsi"/>
          <w:sz w:val="24"/>
          <w:szCs w:val="24"/>
        </w:rPr>
        <w:t xml:space="preserve"> los requerimientos y necesidades técnicas del vehículo</w:t>
      </w:r>
      <w:r w:rsidRPr="00BB7872">
        <w:rPr>
          <w:rFonts w:cstheme="minorHAnsi"/>
          <w:sz w:val="24"/>
          <w:szCs w:val="24"/>
        </w:rPr>
        <w:t>.</w:t>
      </w:r>
      <w:r w:rsidR="006C7355" w:rsidRPr="00BB7872">
        <w:rPr>
          <w:rFonts w:cstheme="minorHAnsi"/>
          <w:sz w:val="24"/>
          <w:szCs w:val="24"/>
        </w:rPr>
        <w:t xml:space="preserve"> </w:t>
      </w:r>
      <w:r w:rsidR="006C7355" w:rsidRPr="00C80609">
        <w:rPr>
          <w:rFonts w:cstheme="minorHAnsi"/>
          <w:sz w:val="24"/>
          <w:szCs w:val="24"/>
        </w:rPr>
        <w:t>El cambio de aceite se realizará cada diez mil kilómetros (10,000 Km)</w:t>
      </w:r>
      <w:r w:rsidR="00087A17" w:rsidRPr="00C80609">
        <w:rPr>
          <w:rFonts w:cstheme="minorHAnsi"/>
          <w:sz w:val="24"/>
          <w:szCs w:val="24"/>
        </w:rPr>
        <w:t xml:space="preserve"> con excepción del primer cambio que se realizará a los seis mil kilómetros (6,000KM)</w:t>
      </w:r>
      <w:r w:rsidR="006C7355" w:rsidRPr="00C80609">
        <w:rPr>
          <w:rFonts w:cstheme="minorHAnsi"/>
          <w:sz w:val="24"/>
          <w:szCs w:val="24"/>
        </w:rPr>
        <w:t xml:space="preserve">, </w:t>
      </w:r>
      <w:r w:rsidR="0029543F" w:rsidRPr="00EE25BC">
        <w:rPr>
          <w:rFonts w:cstheme="minorHAnsi"/>
          <w:sz w:val="24"/>
          <w:szCs w:val="24"/>
        </w:rPr>
        <w:t xml:space="preserve">en el taller </w:t>
      </w:r>
      <w:r w:rsidR="006C7355" w:rsidRPr="00C80609">
        <w:rPr>
          <w:rFonts w:cstheme="minorHAnsi"/>
          <w:sz w:val="24"/>
          <w:szCs w:val="24"/>
        </w:rPr>
        <w:t xml:space="preserve">que EL </w:t>
      </w:r>
      <w:r w:rsidR="009503D5">
        <w:rPr>
          <w:rFonts w:cstheme="minorHAnsi"/>
          <w:sz w:val="24"/>
          <w:szCs w:val="24"/>
        </w:rPr>
        <w:t>ARRENDADOR</w:t>
      </w:r>
      <w:r w:rsidR="006C7355" w:rsidRPr="00C80609">
        <w:rPr>
          <w:rFonts w:cstheme="minorHAnsi"/>
          <w:sz w:val="24"/>
          <w:szCs w:val="24"/>
        </w:rPr>
        <w:t xml:space="preserve"> designe.</w:t>
      </w:r>
    </w:p>
    <w:p w14:paraId="3925079D" w14:textId="726B1414" w:rsidR="004935A3" w:rsidRPr="00C80609" w:rsidRDefault="004935A3" w:rsidP="004935A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C80609">
        <w:rPr>
          <w:rFonts w:cstheme="minorHAnsi"/>
          <w:sz w:val="24"/>
          <w:szCs w:val="24"/>
        </w:rPr>
        <w:t xml:space="preserve">Facilitar al </w:t>
      </w:r>
      <w:r w:rsidR="009503D5">
        <w:rPr>
          <w:rFonts w:cstheme="minorHAnsi"/>
          <w:sz w:val="24"/>
          <w:szCs w:val="24"/>
        </w:rPr>
        <w:t>ARRENDADOR</w:t>
      </w:r>
      <w:r w:rsidRPr="00C80609">
        <w:rPr>
          <w:rFonts w:cstheme="minorHAnsi"/>
          <w:sz w:val="24"/>
          <w:szCs w:val="24"/>
        </w:rPr>
        <w:t xml:space="preserve"> el vehículo para una revisión periódica cada treinta (30) días </w:t>
      </w:r>
      <w:r w:rsidR="008949E1" w:rsidRPr="00C80609">
        <w:rPr>
          <w:rFonts w:cstheme="minorHAnsi"/>
          <w:sz w:val="24"/>
          <w:szCs w:val="24"/>
        </w:rPr>
        <w:t>y/o cuando el kilometraje</w:t>
      </w:r>
      <w:r w:rsidR="005927D2" w:rsidRPr="00C80609">
        <w:rPr>
          <w:rFonts w:cstheme="minorHAnsi"/>
          <w:sz w:val="24"/>
          <w:szCs w:val="24"/>
        </w:rPr>
        <w:t xml:space="preserve"> lo requiera</w:t>
      </w:r>
      <w:r w:rsidR="008949E1" w:rsidRPr="00C80609">
        <w:rPr>
          <w:rFonts w:cstheme="minorHAnsi"/>
          <w:sz w:val="24"/>
          <w:szCs w:val="24"/>
        </w:rPr>
        <w:t xml:space="preserve"> </w:t>
      </w:r>
      <w:r w:rsidRPr="00C80609">
        <w:rPr>
          <w:rFonts w:cstheme="minorHAnsi"/>
          <w:sz w:val="24"/>
          <w:szCs w:val="24"/>
        </w:rPr>
        <w:t xml:space="preserve">y en los talleres autorizados por el </w:t>
      </w:r>
      <w:r w:rsidR="009503D5">
        <w:rPr>
          <w:rFonts w:cstheme="minorHAnsi"/>
          <w:sz w:val="24"/>
          <w:szCs w:val="24"/>
        </w:rPr>
        <w:t>ARRENDADOR</w:t>
      </w:r>
      <w:r w:rsidRPr="00C80609">
        <w:rPr>
          <w:rFonts w:cstheme="minorHAnsi"/>
          <w:sz w:val="24"/>
          <w:szCs w:val="24"/>
        </w:rPr>
        <w:t xml:space="preserve">.  </w:t>
      </w:r>
    </w:p>
    <w:p w14:paraId="6E517773" w14:textId="356678B3" w:rsidR="00593FA5" w:rsidRPr="0017079A" w:rsidRDefault="00593FA5" w:rsidP="004935A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17079A">
        <w:rPr>
          <w:rFonts w:cstheme="minorHAnsi"/>
          <w:sz w:val="24"/>
          <w:szCs w:val="24"/>
        </w:rPr>
        <w:t xml:space="preserve">Cumplir con el plan de mantenimiento y/o reparaciones que en la revisión periódica se </w:t>
      </w:r>
      <w:r w:rsidR="008949E1" w:rsidRPr="0017079A">
        <w:rPr>
          <w:rFonts w:cstheme="minorHAnsi"/>
          <w:sz w:val="24"/>
          <w:szCs w:val="24"/>
        </w:rPr>
        <w:t xml:space="preserve">le </w:t>
      </w:r>
      <w:r w:rsidRPr="0017079A">
        <w:rPr>
          <w:rFonts w:cstheme="minorHAnsi"/>
          <w:sz w:val="24"/>
          <w:szCs w:val="24"/>
        </w:rPr>
        <w:t xml:space="preserve">indique. </w:t>
      </w:r>
    </w:p>
    <w:p w14:paraId="52F85969" w14:textId="60A94B33" w:rsidR="009210E5" w:rsidRPr="00BB7872" w:rsidRDefault="00EE0A38" w:rsidP="009210E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BB7872">
        <w:rPr>
          <w:rFonts w:cstheme="minorHAnsi"/>
          <w:sz w:val="24"/>
          <w:szCs w:val="24"/>
        </w:rPr>
        <w:t>Revisar la</w:t>
      </w:r>
      <w:r w:rsidR="009210E5" w:rsidRPr="00BB7872">
        <w:rPr>
          <w:rFonts w:cstheme="minorHAnsi"/>
          <w:sz w:val="24"/>
          <w:szCs w:val="24"/>
        </w:rPr>
        <w:t xml:space="preserve"> presión de aire de los neumáticos </w:t>
      </w:r>
      <w:r w:rsidR="002D75A3" w:rsidRPr="00BB7872">
        <w:rPr>
          <w:rFonts w:cstheme="minorHAnsi"/>
          <w:sz w:val="24"/>
          <w:szCs w:val="24"/>
        </w:rPr>
        <w:t xml:space="preserve">diariamente </w:t>
      </w:r>
      <w:r w:rsidRPr="00BB7872">
        <w:rPr>
          <w:rFonts w:cstheme="minorHAnsi"/>
          <w:sz w:val="24"/>
          <w:szCs w:val="24"/>
        </w:rPr>
        <w:t>los cuales deben mantenerse en</w:t>
      </w:r>
      <w:r w:rsidR="009210E5" w:rsidRPr="00BB7872">
        <w:rPr>
          <w:rFonts w:cstheme="minorHAnsi"/>
          <w:sz w:val="24"/>
          <w:szCs w:val="24"/>
        </w:rPr>
        <w:t xml:space="preserve"> treinta y dos (32) libras.</w:t>
      </w:r>
    </w:p>
    <w:p w14:paraId="1C8AFAB9" w14:textId="59B6C8E7" w:rsidR="009210E5" w:rsidRPr="00BB7872" w:rsidRDefault="00EE0A38" w:rsidP="009210E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BB7872">
        <w:rPr>
          <w:rFonts w:cstheme="minorHAnsi"/>
          <w:sz w:val="24"/>
          <w:szCs w:val="24"/>
        </w:rPr>
        <w:t xml:space="preserve">Mantener el </w:t>
      </w:r>
      <w:r w:rsidR="009210E5" w:rsidRPr="00BB7872">
        <w:rPr>
          <w:rFonts w:cstheme="minorHAnsi"/>
          <w:sz w:val="24"/>
          <w:szCs w:val="24"/>
        </w:rPr>
        <w:t>vehículo siempre limpio.</w:t>
      </w:r>
    </w:p>
    <w:p w14:paraId="1A066CE2" w14:textId="1BB62BCB" w:rsidR="00F1587A" w:rsidRPr="00BB7872" w:rsidRDefault="00F1587A" w:rsidP="009210E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BB7872">
        <w:rPr>
          <w:rFonts w:cstheme="minorHAnsi"/>
          <w:sz w:val="24"/>
          <w:szCs w:val="24"/>
        </w:rPr>
        <w:t>Asumir los costos relacionado</w:t>
      </w:r>
      <w:r w:rsidR="0029543F" w:rsidRPr="00BB7872">
        <w:rPr>
          <w:rFonts w:cstheme="minorHAnsi"/>
          <w:sz w:val="24"/>
          <w:szCs w:val="24"/>
        </w:rPr>
        <w:t>s</w:t>
      </w:r>
      <w:r w:rsidRPr="00BB7872">
        <w:rPr>
          <w:rFonts w:cstheme="minorHAnsi"/>
          <w:sz w:val="24"/>
          <w:szCs w:val="24"/>
        </w:rPr>
        <w:t xml:space="preserve"> con reemplazo o reparación de neumáticos.</w:t>
      </w:r>
    </w:p>
    <w:p w14:paraId="74ED6994" w14:textId="2033EA87" w:rsidR="009210E5" w:rsidRPr="00BB7872" w:rsidRDefault="00EE0A38" w:rsidP="009210E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BB7872">
        <w:rPr>
          <w:rFonts w:cstheme="minorHAnsi"/>
          <w:sz w:val="24"/>
          <w:szCs w:val="24"/>
        </w:rPr>
        <w:t>Realizar c</w:t>
      </w:r>
      <w:r w:rsidR="009210E5" w:rsidRPr="00BB7872">
        <w:rPr>
          <w:rFonts w:cstheme="minorHAnsi"/>
          <w:sz w:val="24"/>
          <w:szCs w:val="24"/>
        </w:rPr>
        <w:t>ualquier otra inspección periódica que necesite el vehículo para mantener</w:t>
      </w:r>
      <w:r w:rsidRPr="00BB7872">
        <w:rPr>
          <w:rFonts w:cstheme="minorHAnsi"/>
          <w:sz w:val="24"/>
          <w:szCs w:val="24"/>
        </w:rPr>
        <w:t>lo</w:t>
      </w:r>
      <w:r w:rsidR="009210E5" w:rsidRPr="00BB7872">
        <w:rPr>
          <w:rFonts w:cstheme="minorHAnsi"/>
          <w:sz w:val="24"/>
          <w:szCs w:val="24"/>
        </w:rPr>
        <w:t xml:space="preserve"> en excelentes condiciones mecánicas y estéticas.</w:t>
      </w:r>
    </w:p>
    <w:p w14:paraId="7C70E29C" w14:textId="1E37D495" w:rsidR="00E236FC" w:rsidRPr="00BB7872" w:rsidRDefault="006C7355" w:rsidP="00BC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BB7872">
        <w:rPr>
          <w:rFonts w:cstheme="minorHAnsi"/>
          <w:sz w:val="24"/>
          <w:szCs w:val="24"/>
        </w:rPr>
        <w:t xml:space="preserve">Someterse a los procedimientos judiciales y/o administrativos derivados de </w:t>
      </w:r>
      <w:r w:rsidR="00E236FC" w:rsidRPr="00BB7872">
        <w:rPr>
          <w:rFonts w:cstheme="minorHAnsi"/>
          <w:sz w:val="24"/>
          <w:szCs w:val="24"/>
        </w:rPr>
        <w:t>hechos y actos ilícitos efectuados con el vehículo o dentro del mismo</w:t>
      </w:r>
      <w:r w:rsidR="00F85A16" w:rsidRPr="00BB7872">
        <w:rPr>
          <w:rFonts w:cstheme="minorHAnsi"/>
          <w:sz w:val="24"/>
          <w:szCs w:val="24"/>
        </w:rPr>
        <w:t xml:space="preserve">; y prestar toda la colaboración requerida por las autoridades y </w:t>
      </w:r>
      <w:r w:rsidR="00EE0A38" w:rsidRPr="00BB7872">
        <w:rPr>
          <w:rFonts w:cstheme="minorHAnsi"/>
          <w:sz w:val="24"/>
          <w:szCs w:val="24"/>
        </w:rPr>
        <w:t xml:space="preserve">EL </w:t>
      </w:r>
      <w:r w:rsidR="009503D5" w:rsidRPr="00BB7872">
        <w:rPr>
          <w:rFonts w:cstheme="minorHAnsi"/>
          <w:sz w:val="24"/>
          <w:szCs w:val="24"/>
        </w:rPr>
        <w:t>ARRENDADOR</w:t>
      </w:r>
      <w:r w:rsidR="00EE0A38" w:rsidRPr="00BB7872">
        <w:rPr>
          <w:rFonts w:cstheme="minorHAnsi"/>
          <w:sz w:val="24"/>
          <w:szCs w:val="24"/>
        </w:rPr>
        <w:t xml:space="preserve"> </w:t>
      </w:r>
      <w:r w:rsidR="00F85A16" w:rsidRPr="00BB7872">
        <w:rPr>
          <w:rFonts w:cstheme="minorHAnsi"/>
          <w:sz w:val="24"/>
          <w:szCs w:val="24"/>
        </w:rPr>
        <w:t xml:space="preserve">para </w:t>
      </w:r>
      <w:r w:rsidR="00EE0A38" w:rsidRPr="00BB7872">
        <w:rPr>
          <w:rFonts w:cstheme="minorHAnsi"/>
          <w:sz w:val="24"/>
          <w:szCs w:val="24"/>
        </w:rPr>
        <w:t xml:space="preserve">el avance y continuación del proceso hasta su terminación. </w:t>
      </w:r>
    </w:p>
    <w:p w14:paraId="17433C23" w14:textId="691DAA92" w:rsidR="00E236FC" w:rsidRPr="00BB7872" w:rsidRDefault="00E236FC" w:rsidP="006C5B3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trike/>
          <w:sz w:val="24"/>
          <w:szCs w:val="24"/>
        </w:rPr>
      </w:pPr>
      <w:r w:rsidRPr="00BB7872">
        <w:rPr>
          <w:rFonts w:cstheme="minorHAnsi"/>
          <w:sz w:val="24"/>
          <w:szCs w:val="24"/>
        </w:rPr>
        <w:t xml:space="preserve">Notificar </w:t>
      </w:r>
      <w:r w:rsidR="006C7355" w:rsidRPr="00BB7872">
        <w:rPr>
          <w:rFonts w:cstheme="minorHAnsi"/>
          <w:sz w:val="24"/>
          <w:szCs w:val="24"/>
        </w:rPr>
        <w:t xml:space="preserve">a EL </w:t>
      </w:r>
      <w:r w:rsidR="009503D5" w:rsidRPr="00BB7872">
        <w:rPr>
          <w:rFonts w:cstheme="minorHAnsi"/>
          <w:sz w:val="24"/>
          <w:szCs w:val="24"/>
        </w:rPr>
        <w:t>ARRENDADOR</w:t>
      </w:r>
      <w:r w:rsidR="006C7355" w:rsidRPr="00BB7872">
        <w:rPr>
          <w:rFonts w:cstheme="minorHAnsi"/>
          <w:sz w:val="24"/>
          <w:szCs w:val="24"/>
        </w:rPr>
        <w:t xml:space="preserve"> </w:t>
      </w:r>
      <w:r w:rsidR="006C5B35" w:rsidRPr="00BB7872">
        <w:rPr>
          <w:rFonts w:cstheme="minorHAnsi"/>
          <w:sz w:val="24"/>
          <w:szCs w:val="24"/>
        </w:rPr>
        <w:t xml:space="preserve">de inmediato </w:t>
      </w:r>
      <w:r w:rsidR="006C7355" w:rsidRPr="00BB7872">
        <w:rPr>
          <w:rFonts w:cstheme="minorHAnsi"/>
          <w:sz w:val="24"/>
          <w:szCs w:val="24"/>
        </w:rPr>
        <w:t>en caso</w:t>
      </w:r>
      <w:r w:rsidRPr="00BB7872">
        <w:rPr>
          <w:rFonts w:cstheme="minorHAnsi"/>
          <w:sz w:val="24"/>
          <w:szCs w:val="24"/>
        </w:rPr>
        <w:t xml:space="preserve"> </w:t>
      </w:r>
      <w:r w:rsidR="00F1587A" w:rsidRPr="00BB7872">
        <w:rPr>
          <w:rFonts w:cstheme="minorHAnsi"/>
          <w:sz w:val="24"/>
          <w:szCs w:val="24"/>
        </w:rPr>
        <w:t xml:space="preserve">de desperfecto mecánico, </w:t>
      </w:r>
      <w:r w:rsidRPr="00BB7872">
        <w:rPr>
          <w:rFonts w:cstheme="minorHAnsi"/>
          <w:sz w:val="24"/>
          <w:szCs w:val="24"/>
        </w:rPr>
        <w:t>robo, hurto, daño o siniestro</w:t>
      </w:r>
      <w:r w:rsidR="006C7355" w:rsidRPr="00BB7872">
        <w:rPr>
          <w:rFonts w:cstheme="minorHAnsi"/>
          <w:sz w:val="24"/>
          <w:szCs w:val="24"/>
        </w:rPr>
        <w:t xml:space="preserve"> del vehículo</w:t>
      </w:r>
      <w:r w:rsidR="0017079A" w:rsidRPr="00BB7872">
        <w:rPr>
          <w:rFonts w:cstheme="minorHAnsi"/>
          <w:sz w:val="24"/>
          <w:szCs w:val="24"/>
        </w:rPr>
        <w:t xml:space="preserve">. </w:t>
      </w:r>
      <w:r w:rsidR="00F1587A" w:rsidRPr="00BB7872">
        <w:rPr>
          <w:rFonts w:cstheme="minorHAnsi"/>
          <w:sz w:val="24"/>
          <w:szCs w:val="24"/>
        </w:rPr>
        <w:t xml:space="preserve">Los gastos que generen los incidentes serán cubiertos por el </w:t>
      </w:r>
      <w:r w:rsidR="009503D5" w:rsidRPr="00BB7872">
        <w:rPr>
          <w:rFonts w:cstheme="minorHAnsi"/>
          <w:sz w:val="24"/>
          <w:szCs w:val="24"/>
        </w:rPr>
        <w:t>ARRENDATARIO</w:t>
      </w:r>
      <w:r w:rsidR="00F1587A" w:rsidRPr="00BB7872">
        <w:rPr>
          <w:rFonts w:cstheme="minorHAnsi"/>
          <w:sz w:val="24"/>
          <w:szCs w:val="24"/>
        </w:rPr>
        <w:t xml:space="preserve">. </w:t>
      </w:r>
    </w:p>
    <w:p w14:paraId="61B2F62F" w14:textId="766D147F" w:rsidR="003C320E" w:rsidRPr="0017079A" w:rsidRDefault="003C320E" w:rsidP="00BC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17079A">
        <w:rPr>
          <w:rFonts w:cstheme="minorHAnsi"/>
          <w:sz w:val="24"/>
          <w:szCs w:val="24"/>
        </w:rPr>
        <w:t xml:space="preserve">Cubrir el costo por reposición de la llave, en caso de pérdida. </w:t>
      </w:r>
    </w:p>
    <w:p w14:paraId="4DE32E4C" w14:textId="0A5F8E89" w:rsidR="009E62E9" w:rsidRPr="00D21EAE" w:rsidRDefault="006C7355" w:rsidP="009E62E9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17079A">
        <w:rPr>
          <w:rFonts w:cstheme="minorHAnsi"/>
          <w:sz w:val="24"/>
          <w:szCs w:val="24"/>
        </w:rPr>
        <w:t>Abstenerse de</w:t>
      </w:r>
      <w:r w:rsidR="00E236FC" w:rsidRPr="0017079A">
        <w:rPr>
          <w:rFonts w:cstheme="minorHAnsi"/>
          <w:sz w:val="24"/>
          <w:szCs w:val="24"/>
        </w:rPr>
        <w:t xml:space="preserve"> modificar el vehículo</w:t>
      </w:r>
      <w:r w:rsidR="00E236FC" w:rsidRPr="00D21EAE">
        <w:rPr>
          <w:rFonts w:cstheme="minorHAnsi"/>
          <w:sz w:val="24"/>
          <w:szCs w:val="24"/>
        </w:rPr>
        <w:t xml:space="preserve"> mecánica o físicamente, sin autorización de EL </w:t>
      </w:r>
      <w:r w:rsidR="009503D5">
        <w:rPr>
          <w:rFonts w:cstheme="minorHAnsi"/>
          <w:sz w:val="24"/>
          <w:szCs w:val="24"/>
        </w:rPr>
        <w:t>ARRENDADOR</w:t>
      </w:r>
      <w:r w:rsidR="00E236FC" w:rsidRPr="00D21EAE">
        <w:rPr>
          <w:rFonts w:cstheme="minorHAnsi"/>
          <w:sz w:val="24"/>
          <w:szCs w:val="24"/>
        </w:rPr>
        <w:t>.</w:t>
      </w:r>
    </w:p>
    <w:p w14:paraId="616F076B" w14:textId="01B02035" w:rsidR="009210E5" w:rsidRPr="00D21EAE" w:rsidRDefault="00AD7E31" w:rsidP="003C320E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D21EAE">
        <w:rPr>
          <w:rFonts w:cstheme="minorHAnsi"/>
          <w:sz w:val="24"/>
          <w:szCs w:val="24"/>
        </w:rPr>
        <w:t xml:space="preserve">No desconectar o alterar en ningún momento ni por ninguna causa el </w:t>
      </w:r>
      <w:r w:rsidR="009E62E9" w:rsidRPr="00D21EAE">
        <w:rPr>
          <w:rFonts w:cstheme="minorHAnsi"/>
          <w:sz w:val="24"/>
          <w:szCs w:val="24"/>
        </w:rPr>
        <w:t>GPS que posee el vehículo.</w:t>
      </w:r>
    </w:p>
    <w:p w14:paraId="38BDB900" w14:textId="59B2CEDB" w:rsidR="009210E5" w:rsidRPr="0017079A" w:rsidRDefault="009210E5" w:rsidP="00BC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17079A">
        <w:rPr>
          <w:rFonts w:cstheme="minorHAnsi"/>
          <w:sz w:val="24"/>
          <w:szCs w:val="24"/>
        </w:rPr>
        <w:lastRenderedPageBreak/>
        <w:t>Recarga</w:t>
      </w:r>
      <w:r w:rsidR="00F1587A" w:rsidRPr="0017079A">
        <w:rPr>
          <w:rFonts w:cstheme="minorHAnsi"/>
          <w:sz w:val="24"/>
          <w:szCs w:val="24"/>
        </w:rPr>
        <w:t>r</w:t>
      </w:r>
      <w:r w:rsidRPr="0017079A">
        <w:rPr>
          <w:rFonts w:cstheme="minorHAnsi"/>
          <w:sz w:val="24"/>
          <w:szCs w:val="24"/>
        </w:rPr>
        <w:t xml:space="preserve"> periódicamente </w:t>
      </w:r>
      <w:r w:rsidR="00F1587A" w:rsidRPr="0017079A">
        <w:rPr>
          <w:rFonts w:cstheme="minorHAnsi"/>
          <w:sz w:val="24"/>
          <w:szCs w:val="24"/>
        </w:rPr>
        <w:t xml:space="preserve">el PANAPASS y </w:t>
      </w:r>
      <w:r w:rsidRPr="0017079A">
        <w:rPr>
          <w:rFonts w:cstheme="minorHAnsi"/>
          <w:sz w:val="24"/>
          <w:szCs w:val="24"/>
        </w:rPr>
        <w:t xml:space="preserve">cuando sea necesario a los fines de no incurrir en </w:t>
      </w:r>
      <w:r w:rsidR="00DB2FD5" w:rsidRPr="0017079A">
        <w:rPr>
          <w:rFonts w:cstheme="minorHAnsi"/>
          <w:sz w:val="24"/>
          <w:szCs w:val="24"/>
        </w:rPr>
        <w:t xml:space="preserve">saldos negativos ni </w:t>
      </w:r>
      <w:r w:rsidRPr="0017079A">
        <w:rPr>
          <w:rFonts w:cstheme="minorHAnsi"/>
          <w:sz w:val="24"/>
          <w:szCs w:val="24"/>
        </w:rPr>
        <w:t xml:space="preserve">multas. </w:t>
      </w:r>
    </w:p>
    <w:p w14:paraId="2C97520F" w14:textId="77777777" w:rsidR="00AD7E31" w:rsidRPr="00D21EAE" w:rsidRDefault="00AD7E31" w:rsidP="00AD7E31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46DD9EC6" w14:textId="21C5C061" w:rsidR="009E62E9" w:rsidRPr="0017079A" w:rsidRDefault="009210E5" w:rsidP="00AD7E31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17079A">
        <w:rPr>
          <w:rFonts w:cstheme="minorHAnsi"/>
          <w:sz w:val="24"/>
          <w:szCs w:val="24"/>
        </w:rPr>
        <w:t>Adicionalmente,</w:t>
      </w:r>
      <w:r w:rsidR="00AD7E31" w:rsidRPr="0017079A">
        <w:rPr>
          <w:rFonts w:cstheme="minorHAnsi"/>
          <w:sz w:val="24"/>
          <w:szCs w:val="24"/>
        </w:rPr>
        <w:t xml:space="preserve"> se considerará que EL </w:t>
      </w:r>
      <w:r w:rsidR="009503D5">
        <w:rPr>
          <w:rFonts w:cstheme="minorHAnsi"/>
          <w:sz w:val="24"/>
          <w:szCs w:val="24"/>
        </w:rPr>
        <w:t>ARRENDATARIO</w:t>
      </w:r>
      <w:r w:rsidR="00AD7E31" w:rsidRPr="0017079A">
        <w:rPr>
          <w:rFonts w:cstheme="minorHAnsi"/>
          <w:sz w:val="24"/>
          <w:szCs w:val="24"/>
        </w:rPr>
        <w:t xml:space="preserve"> ha incumplido con sus obligaciones </w:t>
      </w:r>
      <w:r w:rsidR="00D30EE5" w:rsidRPr="0017079A">
        <w:rPr>
          <w:rFonts w:cstheme="minorHAnsi"/>
          <w:sz w:val="24"/>
          <w:szCs w:val="24"/>
        </w:rPr>
        <w:t xml:space="preserve">(i) </w:t>
      </w:r>
      <w:r w:rsidR="00AD7E31" w:rsidRPr="0017079A">
        <w:rPr>
          <w:rFonts w:cstheme="minorHAnsi"/>
          <w:sz w:val="24"/>
          <w:szCs w:val="24"/>
        </w:rPr>
        <w:t>en caso de ser objeto de denuncia por mala prestación del servicio selectivo de pasajeros y/o ser objeto de investigación en materia penal por hechos ocurridos durante la prestación de servicios de transporte con el vehículo arrendado</w:t>
      </w:r>
      <w:r w:rsidR="00D30EE5" w:rsidRPr="0017079A">
        <w:rPr>
          <w:rFonts w:cstheme="minorHAnsi"/>
          <w:sz w:val="24"/>
          <w:szCs w:val="24"/>
        </w:rPr>
        <w:t>; (</w:t>
      </w:r>
      <w:proofErr w:type="spellStart"/>
      <w:r w:rsidR="00D30EE5" w:rsidRPr="0017079A">
        <w:rPr>
          <w:rFonts w:cstheme="minorHAnsi"/>
          <w:sz w:val="24"/>
          <w:szCs w:val="24"/>
        </w:rPr>
        <w:t>ii</w:t>
      </w:r>
      <w:proofErr w:type="spellEnd"/>
      <w:r w:rsidR="00D30EE5" w:rsidRPr="0017079A">
        <w:rPr>
          <w:rFonts w:cstheme="minorHAnsi"/>
          <w:sz w:val="24"/>
          <w:szCs w:val="24"/>
        </w:rPr>
        <w:t xml:space="preserve">) </w:t>
      </w:r>
      <w:r w:rsidR="00AD7E31" w:rsidRPr="0017079A">
        <w:rPr>
          <w:rFonts w:cstheme="minorHAnsi"/>
          <w:sz w:val="24"/>
          <w:szCs w:val="24"/>
        </w:rPr>
        <w:t>en caso de ocurrir l</w:t>
      </w:r>
      <w:r w:rsidR="009E62E9" w:rsidRPr="0017079A">
        <w:rPr>
          <w:rFonts w:cstheme="minorHAnsi"/>
          <w:sz w:val="24"/>
          <w:szCs w:val="24"/>
        </w:rPr>
        <w:t>a pérdida total del vehículo por colisión o como consecuencia de cualquier tipo de siniestro</w:t>
      </w:r>
      <w:r w:rsidR="0029289D">
        <w:rPr>
          <w:rFonts w:cstheme="minorHAnsi"/>
          <w:sz w:val="24"/>
          <w:szCs w:val="24"/>
        </w:rPr>
        <w:t xml:space="preserve">, </w:t>
      </w:r>
      <w:r w:rsidR="0029543F">
        <w:rPr>
          <w:rFonts w:cstheme="minorHAnsi"/>
          <w:sz w:val="24"/>
          <w:szCs w:val="24"/>
        </w:rPr>
        <w:t>y/o</w:t>
      </w:r>
      <w:r w:rsidR="006B3FFD">
        <w:rPr>
          <w:rFonts w:cstheme="minorHAnsi"/>
          <w:sz w:val="24"/>
          <w:szCs w:val="24"/>
        </w:rPr>
        <w:t xml:space="preserve">, </w:t>
      </w:r>
      <w:r w:rsidR="00764B7F" w:rsidRPr="0017079A">
        <w:rPr>
          <w:rFonts w:cstheme="minorHAnsi"/>
          <w:sz w:val="24"/>
          <w:szCs w:val="24"/>
        </w:rPr>
        <w:t>(</w:t>
      </w:r>
      <w:proofErr w:type="spellStart"/>
      <w:r w:rsidR="00764B7F" w:rsidRPr="0017079A">
        <w:rPr>
          <w:rFonts w:cstheme="minorHAnsi"/>
          <w:sz w:val="24"/>
          <w:szCs w:val="24"/>
        </w:rPr>
        <w:t>iii</w:t>
      </w:r>
      <w:proofErr w:type="spellEnd"/>
      <w:r w:rsidR="00764B7F" w:rsidRPr="0017079A">
        <w:rPr>
          <w:rFonts w:cstheme="minorHAnsi"/>
          <w:sz w:val="24"/>
          <w:szCs w:val="24"/>
        </w:rPr>
        <w:t xml:space="preserve">) </w:t>
      </w:r>
      <w:r w:rsidR="006B3FFD">
        <w:rPr>
          <w:rFonts w:cstheme="minorHAnsi"/>
          <w:sz w:val="24"/>
          <w:szCs w:val="24"/>
        </w:rPr>
        <w:t>a discreción de EL ARRENDADOR</w:t>
      </w:r>
      <w:r w:rsidR="00EE0A38" w:rsidRPr="0017079A">
        <w:rPr>
          <w:rFonts w:cstheme="minorHAnsi"/>
          <w:sz w:val="24"/>
          <w:szCs w:val="24"/>
        </w:rPr>
        <w:t xml:space="preserve"> </w:t>
      </w:r>
      <w:r w:rsidR="00D30EE5" w:rsidRPr="0017079A">
        <w:rPr>
          <w:rFonts w:cstheme="minorHAnsi"/>
          <w:sz w:val="24"/>
          <w:szCs w:val="24"/>
        </w:rPr>
        <w:t xml:space="preserve">cuando ocurran </w:t>
      </w:r>
      <w:r w:rsidR="006B3FFD">
        <w:rPr>
          <w:rFonts w:cstheme="minorHAnsi"/>
          <w:sz w:val="24"/>
          <w:szCs w:val="24"/>
        </w:rPr>
        <w:t>recurrentemente</w:t>
      </w:r>
      <w:r w:rsidR="00D30EE5" w:rsidRPr="0017079A">
        <w:rPr>
          <w:rFonts w:cstheme="minorHAnsi"/>
          <w:sz w:val="24"/>
          <w:szCs w:val="24"/>
        </w:rPr>
        <w:t xml:space="preserve"> siniestros que sean responsabilidad del </w:t>
      </w:r>
      <w:r w:rsidR="009503D5">
        <w:rPr>
          <w:rFonts w:cstheme="minorHAnsi"/>
          <w:sz w:val="24"/>
          <w:szCs w:val="24"/>
        </w:rPr>
        <w:t>ARRENDATARIO</w:t>
      </w:r>
      <w:r w:rsidR="00D30EE5" w:rsidRPr="0017079A">
        <w:rPr>
          <w:rFonts w:cstheme="minorHAnsi"/>
          <w:sz w:val="24"/>
          <w:szCs w:val="24"/>
        </w:rPr>
        <w:t xml:space="preserve">. </w:t>
      </w:r>
    </w:p>
    <w:p w14:paraId="554A6D3C" w14:textId="77777777" w:rsidR="00103BE8" w:rsidRPr="00D21EAE" w:rsidRDefault="00103BE8" w:rsidP="00103BE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4213A6E2" w14:textId="4FA166D2" w:rsidR="003949B8" w:rsidRPr="00BB7872" w:rsidRDefault="005F60C3" w:rsidP="00103BE8">
      <w:pPr>
        <w:spacing w:after="0" w:line="276" w:lineRule="auto"/>
        <w:jc w:val="both"/>
        <w:rPr>
          <w:rFonts w:cstheme="minorHAnsi"/>
          <w:strike/>
          <w:sz w:val="24"/>
          <w:szCs w:val="24"/>
        </w:rPr>
      </w:pPr>
      <w:r>
        <w:rPr>
          <w:rFonts w:cstheme="minorHAnsi"/>
          <w:sz w:val="24"/>
          <w:szCs w:val="24"/>
          <w:u w:val="single"/>
        </w:rPr>
        <w:t>OCTAVA:</w:t>
      </w:r>
      <w:r w:rsidR="00EE25BC">
        <w:rPr>
          <w:rFonts w:cstheme="minorHAnsi"/>
          <w:sz w:val="24"/>
          <w:szCs w:val="24"/>
          <w:u w:val="single"/>
        </w:rPr>
        <w:t xml:space="preserve"> </w:t>
      </w:r>
      <w:r w:rsidR="00103BE8" w:rsidRPr="00D21EAE">
        <w:rPr>
          <w:rFonts w:cstheme="minorHAnsi"/>
          <w:sz w:val="24"/>
          <w:szCs w:val="24"/>
        </w:rPr>
        <w:t xml:space="preserve">EL </w:t>
      </w:r>
      <w:r w:rsidR="009503D5">
        <w:rPr>
          <w:rFonts w:cstheme="minorHAnsi"/>
          <w:sz w:val="24"/>
          <w:szCs w:val="24"/>
        </w:rPr>
        <w:t>ARRENDATARIO</w:t>
      </w:r>
      <w:r w:rsidR="00103BE8" w:rsidRPr="00D21EAE">
        <w:rPr>
          <w:rFonts w:cstheme="minorHAnsi"/>
          <w:sz w:val="24"/>
          <w:szCs w:val="24"/>
        </w:rPr>
        <w:t xml:space="preserve"> entiende y acepta que este contrato lo hace responsable por el vehículo que arrienda y sus accesorios, debiendo reembolsar a EL </w:t>
      </w:r>
      <w:r w:rsidR="009503D5">
        <w:rPr>
          <w:rFonts w:cstheme="minorHAnsi"/>
          <w:sz w:val="24"/>
          <w:szCs w:val="24"/>
        </w:rPr>
        <w:t>ARRENDADOR</w:t>
      </w:r>
      <w:r w:rsidR="00103BE8" w:rsidRPr="00D21EAE">
        <w:rPr>
          <w:rFonts w:cstheme="minorHAnsi"/>
          <w:sz w:val="24"/>
          <w:szCs w:val="24"/>
        </w:rPr>
        <w:t xml:space="preserve"> el valor de los daños de cualquier naturaleza ocasionados al vehículo y ocurridos bajo cualquier circunstancia durante la vigencia de este contrato; así como el lucro cesante causado por la pérdida de uso del vehículo. EL </w:t>
      </w:r>
      <w:r w:rsidR="009503D5">
        <w:rPr>
          <w:rFonts w:cstheme="minorHAnsi"/>
          <w:sz w:val="24"/>
          <w:szCs w:val="24"/>
        </w:rPr>
        <w:t>ARRENDATARIO</w:t>
      </w:r>
      <w:r w:rsidR="00103BE8" w:rsidRPr="00D21EAE">
        <w:rPr>
          <w:rFonts w:cstheme="minorHAnsi"/>
          <w:sz w:val="24"/>
          <w:szCs w:val="24"/>
        </w:rPr>
        <w:t xml:space="preserve"> deberá también reembolsar el costo del vehículo si este es</w:t>
      </w:r>
      <w:r w:rsidR="005F5A65">
        <w:rPr>
          <w:rFonts w:cstheme="minorHAnsi"/>
          <w:sz w:val="24"/>
          <w:szCs w:val="24"/>
        </w:rPr>
        <w:t xml:space="preserve">: </w:t>
      </w:r>
      <w:r w:rsidR="005F5A65" w:rsidRPr="00EE25BC">
        <w:rPr>
          <w:rFonts w:cstheme="minorHAnsi"/>
          <w:sz w:val="24"/>
          <w:szCs w:val="24"/>
        </w:rPr>
        <w:t>abandonado, vandalizado, desvalijado</w:t>
      </w:r>
      <w:r w:rsidR="005F5A65">
        <w:rPr>
          <w:rFonts w:cstheme="minorHAnsi"/>
          <w:sz w:val="24"/>
          <w:szCs w:val="24"/>
        </w:rPr>
        <w:t xml:space="preserve">, </w:t>
      </w:r>
      <w:r w:rsidR="00103BE8" w:rsidRPr="00D21EAE">
        <w:rPr>
          <w:rFonts w:cstheme="minorHAnsi"/>
          <w:sz w:val="24"/>
          <w:szCs w:val="24"/>
        </w:rPr>
        <w:t>perdido, hurtado, robado u objeto de apropiación indebida</w:t>
      </w:r>
      <w:r w:rsidR="003C4172" w:rsidRPr="00D21EAE">
        <w:rPr>
          <w:rFonts w:cstheme="minorHAnsi"/>
          <w:sz w:val="24"/>
          <w:szCs w:val="24"/>
        </w:rPr>
        <w:t xml:space="preserve">; será responsable de daños al vehículo ocasionado directamente por </w:t>
      </w:r>
      <w:r w:rsidR="000D5179" w:rsidRPr="00EE25BC">
        <w:rPr>
          <w:rFonts w:cstheme="minorHAnsi"/>
          <w:sz w:val="24"/>
          <w:szCs w:val="24"/>
        </w:rPr>
        <w:t>él o terceras</w:t>
      </w:r>
      <w:r w:rsidR="000D5179">
        <w:rPr>
          <w:rFonts w:cstheme="minorHAnsi"/>
          <w:sz w:val="24"/>
          <w:szCs w:val="24"/>
        </w:rPr>
        <w:t xml:space="preserve"> </w:t>
      </w:r>
      <w:r w:rsidR="003C4172" w:rsidRPr="00D21EAE">
        <w:rPr>
          <w:rFonts w:cstheme="minorHAnsi"/>
          <w:sz w:val="24"/>
          <w:szCs w:val="24"/>
        </w:rPr>
        <w:t xml:space="preserve">personas, casos fortuitos y fuerza mayor, daños por colisión, colisión con objeto fijo y por robo de partes o piezas </w:t>
      </w:r>
      <w:r w:rsidR="00EE25BC" w:rsidRPr="00D21EAE">
        <w:rPr>
          <w:rFonts w:cstheme="minorHAnsi"/>
          <w:sz w:val="24"/>
          <w:szCs w:val="24"/>
        </w:rPr>
        <w:t>de este</w:t>
      </w:r>
      <w:r w:rsidR="003C4172" w:rsidRPr="00BB7872">
        <w:rPr>
          <w:rFonts w:cstheme="minorHAnsi"/>
          <w:sz w:val="24"/>
          <w:szCs w:val="24"/>
        </w:rPr>
        <w:t>.</w:t>
      </w:r>
      <w:r w:rsidR="009210E5" w:rsidRPr="00BB7872">
        <w:rPr>
          <w:rFonts w:cstheme="minorHAnsi"/>
          <w:sz w:val="24"/>
          <w:szCs w:val="24"/>
        </w:rPr>
        <w:t xml:space="preserve"> </w:t>
      </w:r>
      <w:r w:rsidR="00F81EEE" w:rsidRPr="00BB7872">
        <w:rPr>
          <w:rFonts w:cstheme="minorHAnsi"/>
          <w:sz w:val="24"/>
          <w:szCs w:val="24"/>
        </w:rPr>
        <w:t xml:space="preserve">El vehículo arrendado está cubierto por una póliza de seguro de responsabilidad civil y daños a la propiedad para cubrir daños a terceros en bienes y personas, por lo que </w:t>
      </w:r>
      <w:r w:rsidR="00E47148" w:rsidRPr="00BB7872">
        <w:rPr>
          <w:rFonts w:cstheme="minorHAnsi"/>
          <w:sz w:val="24"/>
          <w:szCs w:val="24"/>
        </w:rPr>
        <w:t xml:space="preserve">EL </w:t>
      </w:r>
      <w:r w:rsidR="009503D5" w:rsidRPr="00BB7872">
        <w:rPr>
          <w:rFonts w:cstheme="minorHAnsi"/>
          <w:sz w:val="24"/>
          <w:szCs w:val="24"/>
        </w:rPr>
        <w:t>ARRENDATARIO</w:t>
      </w:r>
      <w:r w:rsidR="00E47148" w:rsidRPr="00BB7872">
        <w:rPr>
          <w:rFonts w:cstheme="minorHAnsi"/>
          <w:sz w:val="24"/>
          <w:szCs w:val="24"/>
        </w:rPr>
        <w:t xml:space="preserve"> </w:t>
      </w:r>
      <w:r w:rsidR="00F81EEE" w:rsidRPr="00BB7872">
        <w:rPr>
          <w:rFonts w:cstheme="minorHAnsi"/>
          <w:sz w:val="24"/>
          <w:szCs w:val="24"/>
        </w:rPr>
        <w:t xml:space="preserve">debe cumplir y someterse a todos </w:t>
      </w:r>
      <w:r w:rsidR="002C406D" w:rsidRPr="00BB7872">
        <w:rPr>
          <w:rFonts w:cstheme="minorHAnsi"/>
          <w:sz w:val="24"/>
          <w:szCs w:val="24"/>
        </w:rPr>
        <w:t>l</w:t>
      </w:r>
      <w:r w:rsidR="00F81EEE" w:rsidRPr="00BB7872">
        <w:rPr>
          <w:rFonts w:cstheme="minorHAnsi"/>
          <w:sz w:val="24"/>
          <w:szCs w:val="24"/>
        </w:rPr>
        <w:t>os términos, condiciones, limitaciones y restricciones de la póliza</w:t>
      </w:r>
      <w:r w:rsidR="00EE0A38" w:rsidRPr="00BB7872">
        <w:rPr>
          <w:rFonts w:cstheme="minorHAnsi"/>
          <w:sz w:val="24"/>
          <w:szCs w:val="24"/>
        </w:rPr>
        <w:t>,</w:t>
      </w:r>
      <w:r w:rsidR="00F81EEE" w:rsidRPr="00BB7872">
        <w:rPr>
          <w:rFonts w:cstheme="minorHAnsi"/>
          <w:sz w:val="24"/>
          <w:szCs w:val="24"/>
        </w:rPr>
        <w:t xml:space="preserve"> los </w:t>
      </w:r>
      <w:r w:rsidR="00E47148" w:rsidRPr="00BB7872">
        <w:rPr>
          <w:rFonts w:cstheme="minorHAnsi"/>
          <w:sz w:val="24"/>
          <w:szCs w:val="24"/>
        </w:rPr>
        <w:t xml:space="preserve">cuales EL </w:t>
      </w:r>
      <w:r w:rsidR="009503D5" w:rsidRPr="00BB7872">
        <w:rPr>
          <w:rFonts w:cstheme="minorHAnsi"/>
          <w:sz w:val="24"/>
          <w:szCs w:val="24"/>
        </w:rPr>
        <w:t>ARRENDATARIO</w:t>
      </w:r>
      <w:r w:rsidR="00E47148" w:rsidRPr="00BB7872">
        <w:rPr>
          <w:rFonts w:cstheme="minorHAnsi"/>
          <w:sz w:val="24"/>
          <w:szCs w:val="24"/>
        </w:rPr>
        <w:t xml:space="preserve"> declara conocer. Los riesgos no amparados por la Póliza serán de estricta responsabilidad de EL </w:t>
      </w:r>
      <w:r w:rsidR="009503D5" w:rsidRPr="00BB7872">
        <w:rPr>
          <w:rFonts w:cstheme="minorHAnsi"/>
          <w:sz w:val="24"/>
          <w:szCs w:val="24"/>
        </w:rPr>
        <w:t>ARRENDATARIO</w:t>
      </w:r>
      <w:r w:rsidR="00E47148" w:rsidRPr="00BB7872">
        <w:rPr>
          <w:rFonts w:cstheme="minorHAnsi"/>
          <w:sz w:val="24"/>
          <w:szCs w:val="24"/>
        </w:rPr>
        <w:t xml:space="preserve"> ya que la póliza contratada cumple con las condiciones exigidas por la LEY. </w:t>
      </w:r>
    </w:p>
    <w:p w14:paraId="2488C02B" w14:textId="77777777" w:rsidR="003949B8" w:rsidRPr="005630B8" w:rsidRDefault="003949B8" w:rsidP="00103BE8">
      <w:pPr>
        <w:spacing w:after="0" w:line="276" w:lineRule="auto"/>
        <w:jc w:val="both"/>
        <w:rPr>
          <w:rFonts w:cstheme="minorHAnsi"/>
          <w:color w:val="EE0000"/>
          <w:sz w:val="24"/>
          <w:szCs w:val="24"/>
        </w:rPr>
      </w:pPr>
    </w:p>
    <w:p w14:paraId="68FC3212" w14:textId="420449A3" w:rsidR="00C76605" w:rsidRPr="00D21EAE" w:rsidRDefault="009210E5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D21EAE">
        <w:rPr>
          <w:rFonts w:cstheme="minorHAnsi"/>
          <w:sz w:val="24"/>
          <w:szCs w:val="24"/>
          <w:u w:val="single"/>
        </w:rPr>
        <w:t>NOVENA</w:t>
      </w:r>
      <w:r w:rsidR="003949B8" w:rsidRPr="00D21EAE">
        <w:rPr>
          <w:rFonts w:cstheme="minorHAnsi"/>
          <w:sz w:val="24"/>
          <w:szCs w:val="24"/>
        </w:rPr>
        <w:t xml:space="preserve">:  EL </w:t>
      </w:r>
      <w:r w:rsidR="009503D5">
        <w:rPr>
          <w:rFonts w:cstheme="minorHAnsi"/>
          <w:sz w:val="24"/>
          <w:szCs w:val="24"/>
        </w:rPr>
        <w:t>ARRENDATARIO</w:t>
      </w:r>
      <w:r w:rsidR="003949B8" w:rsidRPr="00D21EAE">
        <w:rPr>
          <w:rFonts w:cstheme="minorHAnsi"/>
          <w:sz w:val="24"/>
          <w:szCs w:val="24"/>
        </w:rPr>
        <w:t xml:space="preserve"> entiende y acepta </w:t>
      </w:r>
      <w:r w:rsidR="00BA6D08" w:rsidRPr="00D21EAE">
        <w:rPr>
          <w:rFonts w:cstheme="minorHAnsi"/>
          <w:sz w:val="24"/>
          <w:szCs w:val="24"/>
        </w:rPr>
        <w:t>que,</w:t>
      </w:r>
      <w:r w:rsidR="003949B8" w:rsidRPr="00D21EAE">
        <w:rPr>
          <w:rFonts w:cstheme="minorHAnsi"/>
          <w:sz w:val="24"/>
          <w:szCs w:val="24"/>
        </w:rPr>
        <w:t xml:space="preserve"> al </w:t>
      </w:r>
      <w:r w:rsidR="008504FF" w:rsidRPr="00D21EAE">
        <w:rPr>
          <w:rFonts w:cstheme="minorHAnsi"/>
          <w:sz w:val="24"/>
          <w:szCs w:val="24"/>
        </w:rPr>
        <w:t>m</w:t>
      </w:r>
      <w:r w:rsidR="003949B8" w:rsidRPr="00D21EAE">
        <w:rPr>
          <w:rFonts w:cstheme="minorHAnsi"/>
          <w:sz w:val="24"/>
          <w:szCs w:val="24"/>
        </w:rPr>
        <w:t xml:space="preserve">omento de la devolución del vehículo, ya sea por entrega voluntaria, por retiro por falta de pago o abandono </w:t>
      </w:r>
      <w:r w:rsidR="00EE25BC" w:rsidRPr="00D21EAE">
        <w:rPr>
          <w:rFonts w:cstheme="minorHAnsi"/>
          <w:sz w:val="24"/>
          <w:szCs w:val="24"/>
        </w:rPr>
        <w:t xml:space="preserve">de </w:t>
      </w:r>
      <w:r w:rsidR="00764B7F">
        <w:rPr>
          <w:rFonts w:cstheme="minorHAnsi"/>
          <w:sz w:val="24"/>
          <w:szCs w:val="24"/>
        </w:rPr>
        <w:t>é</w:t>
      </w:r>
      <w:r w:rsidR="00EE25BC" w:rsidRPr="00D21EAE">
        <w:rPr>
          <w:rFonts w:cstheme="minorHAnsi"/>
          <w:sz w:val="24"/>
          <w:szCs w:val="24"/>
        </w:rPr>
        <w:t>ste</w:t>
      </w:r>
      <w:r w:rsidR="003949B8" w:rsidRPr="00D21EAE">
        <w:rPr>
          <w:rFonts w:cstheme="minorHAnsi"/>
          <w:sz w:val="24"/>
          <w:szCs w:val="24"/>
        </w:rPr>
        <w:t>, está en l</w:t>
      </w:r>
      <w:r w:rsidR="003C320E" w:rsidRPr="00D21EAE">
        <w:rPr>
          <w:rFonts w:cstheme="minorHAnsi"/>
          <w:sz w:val="24"/>
          <w:szCs w:val="24"/>
        </w:rPr>
        <w:t>a</w:t>
      </w:r>
      <w:r w:rsidR="003949B8" w:rsidRPr="00D21EAE">
        <w:rPr>
          <w:rFonts w:cstheme="minorHAnsi"/>
          <w:sz w:val="24"/>
          <w:szCs w:val="24"/>
        </w:rPr>
        <w:t xml:space="preserve"> obligación de entregarlo sin objetos personales y/o accesorios de su propiedad; por lo que exime de responsabilidad a EL </w:t>
      </w:r>
      <w:r w:rsidR="009503D5">
        <w:rPr>
          <w:rFonts w:cstheme="minorHAnsi"/>
          <w:sz w:val="24"/>
          <w:szCs w:val="24"/>
        </w:rPr>
        <w:t>ARRENDADOR</w:t>
      </w:r>
      <w:r w:rsidR="003949B8" w:rsidRPr="00D21EAE">
        <w:rPr>
          <w:rFonts w:cstheme="minorHAnsi"/>
          <w:sz w:val="24"/>
          <w:szCs w:val="24"/>
        </w:rPr>
        <w:t xml:space="preserve"> por la pérdida de </w:t>
      </w:r>
      <w:r w:rsidR="00EE25BC" w:rsidRPr="00D21EAE">
        <w:rPr>
          <w:rFonts w:cstheme="minorHAnsi"/>
          <w:sz w:val="24"/>
          <w:szCs w:val="24"/>
        </w:rPr>
        <w:t>estos</w:t>
      </w:r>
      <w:r w:rsidR="003949B8" w:rsidRPr="00D21EAE">
        <w:rPr>
          <w:rFonts w:cstheme="minorHAnsi"/>
          <w:sz w:val="24"/>
          <w:szCs w:val="24"/>
        </w:rPr>
        <w:t>.</w:t>
      </w:r>
    </w:p>
    <w:p w14:paraId="34C3D069" w14:textId="77777777" w:rsidR="003949B8" w:rsidRPr="00D21EAE" w:rsidRDefault="003949B8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5E71A3B4" w14:textId="7A9E945A" w:rsidR="003949B8" w:rsidRPr="00D21EAE" w:rsidRDefault="009210E5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D21EAE">
        <w:rPr>
          <w:rFonts w:cstheme="minorHAnsi"/>
          <w:sz w:val="24"/>
          <w:szCs w:val="24"/>
          <w:u w:val="single"/>
        </w:rPr>
        <w:t>DÉCIMA</w:t>
      </w:r>
      <w:r w:rsidR="003949B8" w:rsidRPr="00D21EAE">
        <w:rPr>
          <w:rFonts w:cstheme="minorHAnsi"/>
          <w:sz w:val="24"/>
          <w:szCs w:val="24"/>
        </w:rPr>
        <w:t xml:space="preserve">: EL </w:t>
      </w:r>
      <w:r w:rsidR="009503D5">
        <w:rPr>
          <w:rFonts w:cstheme="minorHAnsi"/>
          <w:sz w:val="24"/>
          <w:szCs w:val="24"/>
        </w:rPr>
        <w:t>ARRENDATARIO</w:t>
      </w:r>
      <w:r w:rsidR="003949B8" w:rsidRPr="00D21EAE">
        <w:rPr>
          <w:rFonts w:cstheme="minorHAnsi"/>
          <w:sz w:val="24"/>
          <w:szCs w:val="24"/>
        </w:rPr>
        <w:t xml:space="preserve"> </w:t>
      </w:r>
      <w:r w:rsidR="00241AF5" w:rsidRPr="00D21EAE">
        <w:rPr>
          <w:rFonts w:cstheme="minorHAnsi"/>
          <w:sz w:val="24"/>
          <w:szCs w:val="24"/>
        </w:rPr>
        <w:t>reconoce que el vehículo en alquiler</w:t>
      </w:r>
      <w:r w:rsidRPr="00D21EAE">
        <w:rPr>
          <w:rFonts w:cstheme="minorHAnsi"/>
          <w:sz w:val="24"/>
          <w:szCs w:val="24"/>
        </w:rPr>
        <w:t xml:space="preserve"> </w:t>
      </w:r>
      <w:r w:rsidR="00241AF5" w:rsidRPr="00D21EAE">
        <w:rPr>
          <w:rFonts w:cstheme="minorHAnsi"/>
          <w:sz w:val="24"/>
          <w:szCs w:val="24"/>
        </w:rPr>
        <w:t xml:space="preserve">es para el uso de transporte, por lo </w:t>
      </w:r>
      <w:r w:rsidR="00440DC3" w:rsidRPr="00D21EAE">
        <w:rPr>
          <w:rFonts w:cstheme="minorHAnsi"/>
          <w:sz w:val="24"/>
          <w:szCs w:val="24"/>
        </w:rPr>
        <w:t>tanto,</w:t>
      </w:r>
      <w:r w:rsidR="00241AF5" w:rsidRPr="00D21EAE">
        <w:rPr>
          <w:rFonts w:cstheme="minorHAnsi"/>
          <w:sz w:val="24"/>
          <w:szCs w:val="24"/>
        </w:rPr>
        <w:t xml:space="preserve"> se obliga al cumplimiento de todas las disposiciones, decretos, reglamentos y leyes emitidas por la autoridad competente en el República de Panamá</w:t>
      </w:r>
      <w:r w:rsidR="004F210A" w:rsidRPr="00D21EAE">
        <w:rPr>
          <w:rFonts w:cstheme="minorHAnsi"/>
          <w:sz w:val="24"/>
          <w:szCs w:val="24"/>
        </w:rPr>
        <w:t xml:space="preserve"> para tal finalidad, por lo que estará obligado al cumplimiento de </w:t>
      </w:r>
      <w:r w:rsidR="00EE25BC" w:rsidRPr="00D21EAE">
        <w:rPr>
          <w:rFonts w:cstheme="minorHAnsi"/>
          <w:sz w:val="24"/>
          <w:szCs w:val="24"/>
        </w:rPr>
        <w:t>estas</w:t>
      </w:r>
      <w:r w:rsidR="004F210A" w:rsidRPr="00D21EAE">
        <w:rPr>
          <w:rFonts w:cstheme="minorHAnsi"/>
          <w:sz w:val="24"/>
          <w:szCs w:val="24"/>
        </w:rPr>
        <w:t xml:space="preserve">, entendiendo que el desconocimiento de éstas no le exime de </w:t>
      </w:r>
      <w:r w:rsidR="006744FF" w:rsidRPr="00D21EAE">
        <w:rPr>
          <w:rFonts w:cstheme="minorHAnsi"/>
          <w:sz w:val="24"/>
          <w:szCs w:val="24"/>
        </w:rPr>
        <w:t xml:space="preserve">responsabilidad en caso de su incumplimiento. En dicho caso, EL </w:t>
      </w:r>
      <w:r w:rsidR="009503D5">
        <w:rPr>
          <w:rFonts w:cstheme="minorHAnsi"/>
          <w:sz w:val="24"/>
          <w:szCs w:val="24"/>
        </w:rPr>
        <w:t>ARRENDATARIO</w:t>
      </w:r>
      <w:r w:rsidR="006744FF" w:rsidRPr="00D21EAE">
        <w:rPr>
          <w:rFonts w:cstheme="minorHAnsi"/>
          <w:sz w:val="24"/>
          <w:szCs w:val="24"/>
        </w:rPr>
        <w:t xml:space="preserve"> estará obligado a responder civilmente por los daños </w:t>
      </w:r>
      <w:r w:rsidR="006744FF" w:rsidRPr="00D21EAE">
        <w:rPr>
          <w:rFonts w:cstheme="minorHAnsi"/>
          <w:sz w:val="24"/>
          <w:szCs w:val="24"/>
        </w:rPr>
        <w:lastRenderedPageBreak/>
        <w:t xml:space="preserve">causados. </w:t>
      </w:r>
      <w:r w:rsidR="00937D77" w:rsidRPr="00D21EAE">
        <w:rPr>
          <w:rFonts w:cstheme="minorHAnsi"/>
          <w:sz w:val="24"/>
          <w:szCs w:val="24"/>
        </w:rPr>
        <w:t xml:space="preserve">Acepta EL </w:t>
      </w:r>
      <w:r w:rsidR="009503D5">
        <w:rPr>
          <w:rFonts w:cstheme="minorHAnsi"/>
          <w:sz w:val="24"/>
          <w:szCs w:val="24"/>
        </w:rPr>
        <w:t>ARRENDATARIO</w:t>
      </w:r>
      <w:r w:rsidR="00937D77" w:rsidRPr="00D21EAE">
        <w:rPr>
          <w:rFonts w:cstheme="minorHAnsi"/>
          <w:sz w:val="24"/>
          <w:szCs w:val="24"/>
        </w:rPr>
        <w:t xml:space="preserve"> que todas las regulaciones emitidas por la autoridad competente son de carácter obligatorio </w:t>
      </w:r>
      <w:r w:rsidR="00C41DDE" w:rsidRPr="00D21EAE">
        <w:rPr>
          <w:rFonts w:cstheme="minorHAnsi"/>
          <w:sz w:val="24"/>
          <w:szCs w:val="24"/>
        </w:rPr>
        <w:t xml:space="preserve">y su incumplimiento se considerará falta grave y podrá EL </w:t>
      </w:r>
      <w:r w:rsidR="009503D5">
        <w:rPr>
          <w:rFonts w:cstheme="minorHAnsi"/>
          <w:sz w:val="24"/>
          <w:szCs w:val="24"/>
        </w:rPr>
        <w:t>ARRENDADOR</w:t>
      </w:r>
      <w:r w:rsidR="00C41DDE" w:rsidRPr="00D21EAE">
        <w:rPr>
          <w:rFonts w:cstheme="minorHAnsi"/>
          <w:sz w:val="24"/>
          <w:szCs w:val="24"/>
        </w:rPr>
        <w:t xml:space="preserve"> dar por terminado el contrato de alquiler.</w:t>
      </w:r>
      <w:r w:rsidR="005B2CE5" w:rsidRPr="00D21EAE">
        <w:rPr>
          <w:rFonts w:cstheme="minorHAnsi"/>
          <w:sz w:val="24"/>
          <w:szCs w:val="24"/>
        </w:rPr>
        <w:t xml:space="preserve"> Acu</w:t>
      </w:r>
      <w:r w:rsidR="00C41DDE" w:rsidRPr="00D21EAE">
        <w:rPr>
          <w:rFonts w:cstheme="minorHAnsi"/>
          <w:sz w:val="24"/>
          <w:szCs w:val="24"/>
        </w:rPr>
        <w:t>erdan las partes que las restricciones temporales de la autoridad competente al certificado de operación del vehículo en alquiler, por causas no imputables a ninguna de las partes</w:t>
      </w:r>
      <w:r w:rsidR="001A6F03" w:rsidRPr="00D21EAE">
        <w:rPr>
          <w:rFonts w:cstheme="minorHAnsi"/>
          <w:sz w:val="24"/>
          <w:szCs w:val="24"/>
        </w:rPr>
        <w:t>,</w:t>
      </w:r>
      <w:r w:rsidR="00C41DDE" w:rsidRPr="00D21EAE">
        <w:rPr>
          <w:rFonts w:cstheme="minorHAnsi"/>
          <w:sz w:val="24"/>
          <w:szCs w:val="24"/>
        </w:rPr>
        <w:t xml:space="preserve"> producirá la suspensión del contrato, hasta </w:t>
      </w:r>
      <w:r w:rsidR="001A6F03" w:rsidRPr="00D21EAE">
        <w:rPr>
          <w:rFonts w:cstheme="minorHAnsi"/>
          <w:sz w:val="24"/>
          <w:szCs w:val="24"/>
        </w:rPr>
        <w:t>que</w:t>
      </w:r>
      <w:r w:rsidR="00C41DDE" w:rsidRPr="00D21EAE">
        <w:rPr>
          <w:rFonts w:cstheme="minorHAnsi"/>
          <w:sz w:val="24"/>
          <w:szCs w:val="24"/>
        </w:rPr>
        <w:t xml:space="preserve"> </w:t>
      </w:r>
      <w:r w:rsidRPr="00D21EAE">
        <w:rPr>
          <w:rFonts w:cstheme="minorHAnsi"/>
          <w:sz w:val="24"/>
          <w:szCs w:val="24"/>
        </w:rPr>
        <w:t xml:space="preserve">se produzca el levantamiento de la suspensión </w:t>
      </w:r>
      <w:r w:rsidR="001A6F03" w:rsidRPr="00D21EAE">
        <w:rPr>
          <w:rFonts w:cstheme="minorHAnsi"/>
          <w:sz w:val="24"/>
          <w:szCs w:val="24"/>
        </w:rPr>
        <w:t xml:space="preserve">o la negativa definitiva, una vez agotadas </w:t>
      </w:r>
      <w:r w:rsidR="00C41DDE" w:rsidRPr="00D21EAE">
        <w:rPr>
          <w:rFonts w:cstheme="minorHAnsi"/>
          <w:sz w:val="24"/>
          <w:szCs w:val="24"/>
        </w:rPr>
        <w:t>las vías legales correspondientes</w:t>
      </w:r>
      <w:r w:rsidR="001A6F03" w:rsidRPr="00D21EAE">
        <w:rPr>
          <w:rFonts w:cstheme="minorHAnsi"/>
          <w:sz w:val="24"/>
          <w:szCs w:val="24"/>
        </w:rPr>
        <w:t>.</w:t>
      </w:r>
      <w:r w:rsidR="00C41DDE" w:rsidRPr="00D21EAE">
        <w:rPr>
          <w:rFonts w:cstheme="minorHAnsi"/>
          <w:sz w:val="24"/>
          <w:szCs w:val="24"/>
        </w:rPr>
        <w:t xml:space="preserve"> </w:t>
      </w:r>
    </w:p>
    <w:p w14:paraId="6283A3C1" w14:textId="77777777" w:rsidR="00DB2FD5" w:rsidRPr="00121F40" w:rsidRDefault="00DB2FD5" w:rsidP="00957ED6">
      <w:pPr>
        <w:spacing w:after="0" w:line="276" w:lineRule="auto"/>
        <w:jc w:val="both"/>
        <w:rPr>
          <w:rFonts w:cstheme="minorHAnsi"/>
          <w:sz w:val="52"/>
          <w:szCs w:val="52"/>
        </w:rPr>
      </w:pPr>
    </w:p>
    <w:p w14:paraId="57D557BC" w14:textId="708CAF49" w:rsidR="00E56B6F" w:rsidRPr="00BB7872" w:rsidRDefault="00DB2FD5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E55DC0">
        <w:rPr>
          <w:rFonts w:cstheme="minorHAnsi"/>
          <w:sz w:val="24"/>
          <w:szCs w:val="24"/>
          <w:u w:val="single"/>
        </w:rPr>
        <w:t>DÉCIMA PRIMERA</w:t>
      </w:r>
      <w:r w:rsidRPr="00E55DC0">
        <w:rPr>
          <w:rFonts w:cstheme="minorHAnsi"/>
          <w:sz w:val="24"/>
          <w:szCs w:val="24"/>
        </w:rPr>
        <w:t xml:space="preserve">: SUSTITUCION DEL VEHICULO POR DAÑOS MECÁNICOS. De ocasionarse un desperfecto mecánico o colisión, </w:t>
      </w:r>
      <w:r w:rsidR="00E56B6F" w:rsidRPr="00E55DC0">
        <w:rPr>
          <w:rFonts w:cstheme="minorHAnsi"/>
          <w:sz w:val="24"/>
          <w:szCs w:val="24"/>
        </w:rPr>
        <w:t xml:space="preserve">que </w:t>
      </w:r>
      <w:r w:rsidRPr="00E55DC0">
        <w:rPr>
          <w:rFonts w:cstheme="minorHAnsi"/>
          <w:sz w:val="24"/>
          <w:szCs w:val="24"/>
        </w:rPr>
        <w:t xml:space="preserve">requiera de un término extensible o considerable para su reparación, el </w:t>
      </w:r>
      <w:r w:rsidR="009503D5">
        <w:rPr>
          <w:rFonts w:cstheme="minorHAnsi"/>
          <w:sz w:val="24"/>
          <w:szCs w:val="24"/>
        </w:rPr>
        <w:t>ARRENDADOR</w:t>
      </w:r>
      <w:r w:rsidRPr="00E55DC0">
        <w:rPr>
          <w:rFonts w:cstheme="minorHAnsi"/>
          <w:sz w:val="24"/>
          <w:szCs w:val="24"/>
        </w:rPr>
        <w:t xml:space="preserve"> podrá dar</w:t>
      </w:r>
      <w:r w:rsidR="00ED2203" w:rsidRPr="00E55DC0">
        <w:rPr>
          <w:rFonts w:cstheme="minorHAnsi"/>
          <w:sz w:val="24"/>
          <w:szCs w:val="24"/>
        </w:rPr>
        <w:t xml:space="preserve"> en arrendamiento</w:t>
      </w:r>
      <w:r w:rsidRPr="00E55DC0">
        <w:rPr>
          <w:rFonts w:cstheme="minorHAnsi"/>
          <w:sz w:val="24"/>
          <w:szCs w:val="24"/>
        </w:rPr>
        <w:t xml:space="preserve"> al </w:t>
      </w:r>
      <w:r w:rsidR="009503D5">
        <w:rPr>
          <w:rFonts w:cstheme="minorHAnsi"/>
          <w:sz w:val="24"/>
          <w:szCs w:val="24"/>
        </w:rPr>
        <w:t>ARRENDATARIO</w:t>
      </w:r>
      <w:r w:rsidRPr="00E55DC0">
        <w:rPr>
          <w:rFonts w:cstheme="minorHAnsi"/>
          <w:sz w:val="24"/>
          <w:szCs w:val="24"/>
        </w:rPr>
        <w:t xml:space="preserve"> otro vehículo mientras dure la reparación siempre y cuando se cuente con la disponibilidad y el </w:t>
      </w:r>
      <w:r w:rsidR="009503D5" w:rsidRPr="00BB7872">
        <w:rPr>
          <w:rFonts w:cstheme="minorHAnsi"/>
          <w:sz w:val="24"/>
          <w:szCs w:val="24"/>
        </w:rPr>
        <w:t>ARRENDATARIO</w:t>
      </w:r>
      <w:r w:rsidRPr="00BB7872">
        <w:rPr>
          <w:rFonts w:cstheme="minorHAnsi"/>
          <w:sz w:val="24"/>
          <w:szCs w:val="24"/>
        </w:rPr>
        <w:t xml:space="preserve"> se encuentre al día con sus pagos</w:t>
      </w:r>
      <w:r w:rsidR="004271B9" w:rsidRPr="00BB7872">
        <w:rPr>
          <w:rFonts w:cstheme="minorHAnsi"/>
          <w:sz w:val="24"/>
          <w:szCs w:val="24"/>
        </w:rPr>
        <w:t xml:space="preserve"> y resto de obligaciones inherentes a este contrato</w:t>
      </w:r>
      <w:r w:rsidRPr="00BB7872">
        <w:rPr>
          <w:rFonts w:cstheme="minorHAnsi"/>
          <w:sz w:val="24"/>
          <w:szCs w:val="24"/>
        </w:rPr>
        <w:t>.</w:t>
      </w:r>
      <w:r w:rsidR="00E56B6F" w:rsidRPr="00BB7872">
        <w:rPr>
          <w:rFonts w:cstheme="minorHAnsi"/>
          <w:sz w:val="24"/>
          <w:szCs w:val="24"/>
        </w:rPr>
        <w:t xml:space="preserve"> En ese caso se extenderá la duración del contrato por el número de días durante los cuales el vehículo estuvo en reparación</w:t>
      </w:r>
      <w:r w:rsidR="003E7B81" w:rsidRPr="00BB7872">
        <w:rPr>
          <w:rFonts w:cstheme="minorHAnsi"/>
          <w:sz w:val="24"/>
          <w:szCs w:val="24"/>
        </w:rPr>
        <w:t>,</w:t>
      </w:r>
      <w:r w:rsidR="00E56B6F" w:rsidRPr="00BB7872">
        <w:rPr>
          <w:rFonts w:cstheme="minorHAnsi"/>
          <w:sz w:val="24"/>
          <w:szCs w:val="24"/>
        </w:rPr>
        <w:t xml:space="preserve"> </w:t>
      </w:r>
      <w:r w:rsidR="003E7B81" w:rsidRPr="00BB7872">
        <w:rPr>
          <w:rFonts w:cstheme="minorHAnsi"/>
          <w:sz w:val="24"/>
          <w:szCs w:val="24"/>
        </w:rPr>
        <w:t>reanudándose</w:t>
      </w:r>
      <w:r w:rsidR="00E56B6F" w:rsidRPr="00BB7872">
        <w:rPr>
          <w:rFonts w:cstheme="minorHAnsi"/>
          <w:sz w:val="24"/>
          <w:szCs w:val="24"/>
        </w:rPr>
        <w:t xml:space="preserve"> la obligación del pago diario de las cuotas una vez que reciba el </w:t>
      </w:r>
      <w:r w:rsidR="003E7B81" w:rsidRPr="00BB7872">
        <w:rPr>
          <w:rFonts w:cstheme="minorHAnsi"/>
          <w:sz w:val="24"/>
          <w:szCs w:val="24"/>
        </w:rPr>
        <w:t>vehículo</w:t>
      </w:r>
      <w:r w:rsidR="00E56B6F" w:rsidRPr="00BB7872">
        <w:rPr>
          <w:rFonts w:cstheme="minorHAnsi"/>
          <w:sz w:val="24"/>
          <w:szCs w:val="24"/>
        </w:rPr>
        <w:t xml:space="preserve"> </w:t>
      </w:r>
      <w:r w:rsidR="003E7B81" w:rsidRPr="00BB7872">
        <w:rPr>
          <w:rFonts w:cstheme="minorHAnsi"/>
          <w:sz w:val="24"/>
          <w:szCs w:val="24"/>
        </w:rPr>
        <w:t>reparado</w:t>
      </w:r>
      <w:r w:rsidR="00E56B6F" w:rsidRPr="00BB7872">
        <w:rPr>
          <w:rFonts w:cstheme="minorHAnsi"/>
          <w:sz w:val="24"/>
          <w:szCs w:val="24"/>
        </w:rPr>
        <w:t xml:space="preserve">. Queda </w:t>
      </w:r>
      <w:r w:rsidR="003E7B81" w:rsidRPr="00BB7872">
        <w:rPr>
          <w:rFonts w:cstheme="minorHAnsi"/>
          <w:sz w:val="24"/>
          <w:szCs w:val="24"/>
        </w:rPr>
        <w:t>entendido</w:t>
      </w:r>
      <w:r w:rsidR="00E56B6F" w:rsidRPr="00BB7872">
        <w:rPr>
          <w:rFonts w:cstheme="minorHAnsi"/>
          <w:sz w:val="24"/>
          <w:szCs w:val="24"/>
        </w:rPr>
        <w:t xml:space="preserve"> que no se exoneran las cuotas correspondientes a ese </w:t>
      </w:r>
      <w:r w:rsidR="003E7B81" w:rsidRPr="00BB7872">
        <w:rPr>
          <w:rFonts w:cstheme="minorHAnsi"/>
          <w:sz w:val="24"/>
          <w:szCs w:val="24"/>
        </w:rPr>
        <w:t>período</w:t>
      </w:r>
      <w:r w:rsidR="00E56B6F" w:rsidRPr="00BB7872">
        <w:rPr>
          <w:rFonts w:cstheme="minorHAnsi"/>
          <w:sz w:val="24"/>
          <w:szCs w:val="24"/>
        </w:rPr>
        <w:t xml:space="preserve"> </w:t>
      </w:r>
      <w:r w:rsidR="003E7B81" w:rsidRPr="00BB7872">
        <w:rPr>
          <w:rFonts w:cstheme="minorHAnsi"/>
          <w:sz w:val="24"/>
          <w:szCs w:val="24"/>
        </w:rPr>
        <w:t xml:space="preserve">por lo cual se extiende la duración del contrato. </w:t>
      </w:r>
      <w:r w:rsidR="00E56B6F" w:rsidRPr="00BB7872">
        <w:rPr>
          <w:rFonts w:cstheme="minorHAnsi"/>
          <w:sz w:val="24"/>
          <w:szCs w:val="24"/>
        </w:rPr>
        <w:t xml:space="preserve"> </w:t>
      </w:r>
      <w:r w:rsidR="003E7B81" w:rsidRPr="00BB7872">
        <w:rPr>
          <w:rFonts w:cstheme="minorHAnsi"/>
          <w:sz w:val="24"/>
          <w:szCs w:val="24"/>
        </w:rPr>
        <w:t xml:space="preserve">El arrendamiento de otro vehículo durante la reparación se suscribe con sus propios términos y condiciones y no afectará en manera alguna los términos y condiciones del presente contrato.  </w:t>
      </w:r>
    </w:p>
    <w:p w14:paraId="6B870641" w14:textId="2900ECBD" w:rsidR="00C41DDE" w:rsidRPr="00D21EAE" w:rsidRDefault="00DB2FD5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D21EAE">
        <w:rPr>
          <w:rFonts w:cstheme="minorHAnsi"/>
          <w:color w:val="0070C0"/>
          <w:sz w:val="24"/>
          <w:szCs w:val="24"/>
        </w:rPr>
        <w:t xml:space="preserve"> </w:t>
      </w:r>
    </w:p>
    <w:p w14:paraId="49C863DC" w14:textId="216EAC9D" w:rsidR="00167B08" w:rsidRPr="00167B08" w:rsidRDefault="008504FF" w:rsidP="001A6F03">
      <w:pPr>
        <w:spacing w:after="0" w:line="276" w:lineRule="auto"/>
        <w:jc w:val="both"/>
        <w:rPr>
          <w:rFonts w:cstheme="minorHAnsi"/>
          <w:sz w:val="24"/>
          <w:szCs w:val="24"/>
          <w:lang w:val="es-ES"/>
        </w:rPr>
      </w:pPr>
      <w:r w:rsidRPr="00D21EAE">
        <w:rPr>
          <w:rFonts w:cstheme="minorHAnsi"/>
          <w:sz w:val="24"/>
          <w:szCs w:val="24"/>
          <w:u w:val="single"/>
        </w:rPr>
        <w:t>D</w:t>
      </w:r>
      <w:r w:rsidR="001A6F03" w:rsidRPr="00D21EAE">
        <w:rPr>
          <w:rFonts w:cstheme="minorHAnsi"/>
          <w:sz w:val="24"/>
          <w:szCs w:val="24"/>
          <w:u w:val="single"/>
        </w:rPr>
        <w:t>É</w:t>
      </w:r>
      <w:r w:rsidRPr="00D21EAE">
        <w:rPr>
          <w:rFonts w:cstheme="minorHAnsi"/>
          <w:sz w:val="24"/>
          <w:szCs w:val="24"/>
          <w:u w:val="single"/>
        </w:rPr>
        <w:t>CIMA</w:t>
      </w:r>
      <w:r w:rsidR="001A6F03" w:rsidRPr="00D21EAE">
        <w:rPr>
          <w:rFonts w:cstheme="minorHAnsi"/>
          <w:sz w:val="24"/>
          <w:szCs w:val="24"/>
          <w:u w:val="single"/>
        </w:rPr>
        <w:t xml:space="preserve"> </w:t>
      </w:r>
      <w:r w:rsidR="00DB2FD5" w:rsidRPr="00D21EAE">
        <w:rPr>
          <w:rFonts w:cstheme="minorHAnsi"/>
          <w:sz w:val="24"/>
          <w:szCs w:val="24"/>
          <w:u w:val="single"/>
        </w:rPr>
        <w:t>SEGUNDA</w:t>
      </w:r>
      <w:r w:rsidR="00C41DDE" w:rsidRPr="00D21EAE">
        <w:rPr>
          <w:rFonts w:cstheme="minorHAnsi"/>
          <w:sz w:val="24"/>
          <w:szCs w:val="24"/>
        </w:rPr>
        <w:t xml:space="preserve">: </w:t>
      </w:r>
      <w:r w:rsidR="00C41DDE" w:rsidRPr="00D21EAE">
        <w:rPr>
          <w:rFonts w:cstheme="minorHAnsi"/>
          <w:sz w:val="24"/>
          <w:szCs w:val="24"/>
          <w:u w:val="single"/>
        </w:rPr>
        <w:t>TERMINACIÓN.</w:t>
      </w:r>
      <w:r w:rsidR="00C41DDE" w:rsidRPr="00D21EAE">
        <w:rPr>
          <w:rFonts w:cstheme="minorHAnsi"/>
          <w:sz w:val="24"/>
          <w:szCs w:val="24"/>
        </w:rPr>
        <w:t xml:space="preserve"> EL </w:t>
      </w:r>
      <w:r w:rsidR="009503D5">
        <w:rPr>
          <w:rFonts w:cstheme="minorHAnsi"/>
          <w:sz w:val="24"/>
          <w:szCs w:val="24"/>
        </w:rPr>
        <w:t>ARRENDADOR</w:t>
      </w:r>
      <w:r w:rsidRPr="00D21EAE">
        <w:rPr>
          <w:rFonts w:cstheme="minorHAnsi"/>
          <w:sz w:val="24"/>
          <w:szCs w:val="24"/>
        </w:rPr>
        <w:t xml:space="preserve"> puede</w:t>
      </w:r>
      <w:r w:rsidR="00C41DDE" w:rsidRPr="00D21EAE">
        <w:rPr>
          <w:rFonts w:cstheme="minorHAnsi"/>
          <w:sz w:val="24"/>
          <w:szCs w:val="24"/>
        </w:rPr>
        <w:t xml:space="preserve"> dar por terminado el presente contrato, </w:t>
      </w:r>
      <w:r w:rsidRPr="00D21EAE">
        <w:rPr>
          <w:rFonts w:cstheme="minorHAnsi"/>
          <w:sz w:val="24"/>
          <w:szCs w:val="24"/>
        </w:rPr>
        <w:t xml:space="preserve">de manera anticipada, esto es, antes de que concluya el lapso de arrendamiento </w:t>
      </w:r>
      <w:r w:rsidR="00C41DDE" w:rsidRPr="00D21EAE">
        <w:rPr>
          <w:rFonts w:cstheme="minorHAnsi"/>
          <w:sz w:val="24"/>
          <w:szCs w:val="24"/>
        </w:rPr>
        <w:t>y</w:t>
      </w:r>
      <w:r w:rsidR="00EE25BC">
        <w:rPr>
          <w:rFonts w:cstheme="minorHAnsi"/>
          <w:sz w:val="24"/>
          <w:szCs w:val="24"/>
        </w:rPr>
        <w:t>,</w:t>
      </w:r>
      <w:r w:rsidR="00C41DDE" w:rsidRPr="00D21EAE">
        <w:rPr>
          <w:rFonts w:cstheme="minorHAnsi"/>
          <w:sz w:val="24"/>
          <w:szCs w:val="24"/>
        </w:rPr>
        <w:t xml:space="preserve"> por consiguiente, </w:t>
      </w:r>
      <w:r w:rsidRPr="00D21EAE">
        <w:rPr>
          <w:rFonts w:cstheme="minorHAnsi"/>
          <w:sz w:val="24"/>
          <w:szCs w:val="24"/>
        </w:rPr>
        <w:t>recuperar el vehículo de su propiedad de manos de</w:t>
      </w:r>
      <w:r w:rsidR="006D04CC" w:rsidRPr="00D21EAE">
        <w:rPr>
          <w:rFonts w:cstheme="minorHAnsi"/>
          <w:sz w:val="24"/>
          <w:szCs w:val="24"/>
        </w:rPr>
        <w:t xml:space="preserve"> EL </w:t>
      </w:r>
      <w:r w:rsidR="009503D5">
        <w:rPr>
          <w:rFonts w:cstheme="minorHAnsi"/>
          <w:sz w:val="24"/>
          <w:szCs w:val="24"/>
        </w:rPr>
        <w:t>ARRENDATARIO</w:t>
      </w:r>
      <w:r w:rsidR="006D04CC" w:rsidRPr="00D21EAE">
        <w:rPr>
          <w:rFonts w:cstheme="minorHAnsi"/>
          <w:sz w:val="24"/>
          <w:szCs w:val="24"/>
        </w:rPr>
        <w:t xml:space="preserve"> </w:t>
      </w:r>
      <w:r w:rsidRPr="00D21EAE">
        <w:rPr>
          <w:rFonts w:cstheme="minorHAnsi"/>
          <w:sz w:val="24"/>
          <w:szCs w:val="24"/>
        </w:rPr>
        <w:t xml:space="preserve">o de un tercero. </w:t>
      </w:r>
      <w:r w:rsidR="001A6F03" w:rsidRPr="00E55DC0">
        <w:rPr>
          <w:rFonts w:cstheme="minorHAnsi"/>
          <w:sz w:val="24"/>
          <w:szCs w:val="24"/>
        </w:rPr>
        <w:t xml:space="preserve">La causal de esta terminación anticipada </w:t>
      </w:r>
      <w:r w:rsidRPr="00D21EAE">
        <w:rPr>
          <w:rFonts w:cstheme="minorHAnsi"/>
          <w:sz w:val="24"/>
          <w:szCs w:val="24"/>
        </w:rPr>
        <w:t>puede estar previst</w:t>
      </w:r>
      <w:r w:rsidR="001A6F03" w:rsidRPr="00D21EAE">
        <w:rPr>
          <w:rFonts w:cstheme="minorHAnsi"/>
          <w:sz w:val="24"/>
          <w:szCs w:val="24"/>
        </w:rPr>
        <w:t>a</w:t>
      </w:r>
      <w:r w:rsidR="00670199" w:rsidRPr="00D21EAE">
        <w:rPr>
          <w:rFonts w:cstheme="minorHAnsi"/>
          <w:sz w:val="24"/>
          <w:szCs w:val="24"/>
        </w:rPr>
        <w:t xml:space="preserve"> </w:t>
      </w:r>
      <w:r w:rsidR="00011C98" w:rsidRPr="00D21EAE">
        <w:rPr>
          <w:rFonts w:cstheme="minorHAnsi"/>
          <w:sz w:val="24"/>
          <w:szCs w:val="24"/>
        </w:rPr>
        <w:t xml:space="preserve">en </w:t>
      </w:r>
      <w:r w:rsidRPr="00D21EAE">
        <w:rPr>
          <w:rFonts w:cstheme="minorHAnsi"/>
          <w:sz w:val="24"/>
          <w:szCs w:val="24"/>
        </w:rPr>
        <w:t xml:space="preserve">el presente contrato o </w:t>
      </w:r>
      <w:r w:rsidR="001A6F03" w:rsidRPr="00D21EAE">
        <w:rPr>
          <w:rFonts w:cstheme="minorHAnsi"/>
          <w:sz w:val="24"/>
          <w:szCs w:val="24"/>
        </w:rPr>
        <w:t xml:space="preserve">en </w:t>
      </w:r>
      <w:r w:rsidRPr="00D21EAE">
        <w:rPr>
          <w:rFonts w:cstheme="minorHAnsi"/>
          <w:sz w:val="24"/>
          <w:szCs w:val="24"/>
        </w:rPr>
        <w:t xml:space="preserve">las leyes y </w:t>
      </w:r>
      <w:r w:rsidR="00670199" w:rsidRPr="00D21EAE">
        <w:rPr>
          <w:rFonts w:cstheme="minorHAnsi"/>
          <w:sz w:val="24"/>
          <w:szCs w:val="24"/>
        </w:rPr>
        <w:t>normas que</w:t>
      </w:r>
      <w:r w:rsidRPr="00D21EAE">
        <w:rPr>
          <w:rFonts w:cstheme="minorHAnsi"/>
          <w:sz w:val="24"/>
          <w:szCs w:val="24"/>
        </w:rPr>
        <w:t xml:space="preserve"> rigen la materia</w:t>
      </w:r>
      <w:r w:rsidR="001A6F03" w:rsidRPr="00D21EAE">
        <w:rPr>
          <w:rFonts w:cstheme="minorHAnsi"/>
          <w:sz w:val="24"/>
          <w:szCs w:val="24"/>
        </w:rPr>
        <w:t xml:space="preserve"> por lo que el incumplimiento de las obligaciones contraídas de </w:t>
      </w:r>
      <w:r w:rsidR="001A6F03" w:rsidRPr="00BB7872">
        <w:rPr>
          <w:rFonts w:cstheme="minorHAnsi"/>
          <w:sz w:val="24"/>
          <w:szCs w:val="24"/>
        </w:rPr>
        <w:t xml:space="preserve">acuerdo </w:t>
      </w:r>
      <w:r w:rsidR="003E7B81" w:rsidRPr="00BB7872">
        <w:rPr>
          <w:rFonts w:cstheme="minorHAnsi"/>
          <w:sz w:val="24"/>
          <w:szCs w:val="24"/>
        </w:rPr>
        <w:t xml:space="preserve">con </w:t>
      </w:r>
      <w:r w:rsidR="001A6F03" w:rsidRPr="00BB7872">
        <w:rPr>
          <w:rFonts w:cstheme="minorHAnsi"/>
          <w:sz w:val="24"/>
          <w:szCs w:val="24"/>
        </w:rPr>
        <w:t>lo establecido en la Clausula Séptima, se considerarán de manera meramente enunciativa y no taxativa</w:t>
      </w:r>
      <w:r w:rsidR="001A6F03" w:rsidRPr="00D21EAE">
        <w:rPr>
          <w:rFonts w:cstheme="minorHAnsi"/>
          <w:sz w:val="24"/>
          <w:szCs w:val="24"/>
        </w:rPr>
        <w:t xml:space="preserve">. EL </w:t>
      </w:r>
      <w:r w:rsidR="009503D5">
        <w:rPr>
          <w:rFonts w:cstheme="minorHAnsi"/>
          <w:sz w:val="24"/>
          <w:szCs w:val="24"/>
        </w:rPr>
        <w:t>ARRENDATARIO</w:t>
      </w:r>
      <w:r w:rsidR="001A6F03" w:rsidRPr="00D21EAE">
        <w:rPr>
          <w:rFonts w:cstheme="minorHAnsi"/>
          <w:sz w:val="24"/>
          <w:szCs w:val="24"/>
        </w:rPr>
        <w:t xml:space="preserve"> declara </w:t>
      </w:r>
      <w:r w:rsidR="00167B08" w:rsidRPr="00167B08">
        <w:rPr>
          <w:rFonts w:cstheme="minorHAnsi"/>
          <w:sz w:val="24"/>
          <w:szCs w:val="24"/>
          <w:lang w:val="es-ES"/>
        </w:rPr>
        <w:t xml:space="preserve">expresa e irrevocablemente </w:t>
      </w:r>
      <w:r w:rsidR="001A6F03" w:rsidRPr="00D21EAE">
        <w:rPr>
          <w:rFonts w:cstheme="minorHAnsi"/>
          <w:sz w:val="24"/>
          <w:szCs w:val="24"/>
        </w:rPr>
        <w:t xml:space="preserve">que renuncia a indemnización alguna y/o a ejercer cualquier acción judicial o extrajudicial que le corresponda o pudiera corresponderle </w:t>
      </w:r>
      <w:r w:rsidR="00167B08">
        <w:rPr>
          <w:rFonts w:cstheme="minorHAnsi"/>
          <w:sz w:val="24"/>
          <w:szCs w:val="24"/>
        </w:rPr>
        <w:t xml:space="preserve">contra EL ARRENDADOR o contra cualquiera </w:t>
      </w:r>
      <w:r w:rsidR="00167B08" w:rsidRPr="00167B08">
        <w:rPr>
          <w:rFonts w:cstheme="minorHAnsi"/>
          <w:sz w:val="24"/>
          <w:szCs w:val="24"/>
          <w:lang w:val="es-ES"/>
        </w:rPr>
        <w:t>de sus empresas filiales, relacionadas, subsidiar</w:t>
      </w:r>
      <w:r w:rsidR="00167B08">
        <w:rPr>
          <w:rFonts w:cstheme="minorHAnsi"/>
          <w:sz w:val="24"/>
          <w:szCs w:val="24"/>
          <w:lang w:val="es-ES"/>
        </w:rPr>
        <w:t>i</w:t>
      </w:r>
      <w:r w:rsidR="00167B08" w:rsidRPr="00167B08">
        <w:rPr>
          <w:rFonts w:cstheme="minorHAnsi"/>
          <w:sz w:val="24"/>
          <w:szCs w:val="24"/>
          <w:lang w:val="es-ES"/>
        </w:rPr>
        <w:t>as, asociadas, directores, dignatarios y trabajadores, con</w:t>
      </w:r>
      <w:r w:rsidR="00167B08">
        <w:rPr>
          <w:rFonts w:cstheme="minorHAnsi"/>
          <w:sz w:val="24"/>
          <w:szCs w:val="24"/>
          <w:lang w:val="es-ES"/>
        </w:rPr>
        <w:t xml:space="preserve"> relación al presente</w:t>
      </w:r>
      <w:r w:rsidR="00167B08" w:rsidRPr="00167B08">
        <w:rPr>
          <w:rFonts w:cstheme="minorHAnsi"/>
          <w:sz w:val="24"/>
          <w:szCs w:val="24"/>
          <w:lang w:val="es-ES"/>
        </w:rPr>
        <w:t xml:space="preserve"> Contrato y cualesquiera de sus anexos, adendas y/o contratos relacionados al mismo.</w:t>
      </w:r>
    </w:p>
    <w:p w14:paraId="01A9688F" w14:textId="77777777" w:rsidR="001A6F03" w:rsidRPr="00D21EAE" w:rsidRDefault="001A6F03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649353FF" w14:textId="58CD68BD" w:rsidR="00754F7B" w:rsidRPr="00BB7872" w:rsidRDefault="00754F7B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BB7872">
        <w:rPr>
          <w:rFonts w:cstheme="minorHAnsi"/>
          <w:sz w:val="24"/>
          <w:szCs w:val="24"/>
        </w:rPr>
        <w:t xml:space="preserve">En caso tal </w:t>
      </w:r>
      <w:r w:rsidR="009503D5" w:rsidRPr="00BB7872">
        <w:rPr>
          <w:rFonts w:cstheme="minorHAnsi"/>
          <w:sz w:val="24"/>
          <w:szCs w:val="24"/>
        </w:rPr>
        <w:t xml:space="preserve">que </w:t>
      </w:r>
      <w:r w:rsidRPr="00BB7872">
        <w:rPr>
          <w:rFonts w:cstheme="minorHAnsi"/>
          <w:sz w:val="24"/>
          <w:szCs w:val="24"/>
        </w:rPr>
        <w:t xml:space="preserve">EL </w:t>
      </w:r>
      <w:r w:rsidR="009503D5" w:rsidRPr="00BB7872">
        <w:rPr>
          <w:rFonts w:cstheme="minorHAnsi"/>
          <w:sz w:val="24"/>
          <w:szCs w:val="24"/>
        </w:rPr>
        <w:t>ARRENDATARIO</w:t>
      </w:r>
      <w:r w:rsidRPr="00BB7872">
        <w:rPr>
          <w:rFonts w:cstheme="minorHAnsi"/>
          <w:sz w:val="24"/>
          <w:szCs w:val="24"/>
        </w:rPr>
        <w:t xml:space="preserve"> quiera dar por terminado el alquiler del vehículo, deberá notificarlo a EL </w:t>
      </w:r>
      <w:r w:rsidR="009503D5" w:rsidRPr="00BB7872">
        <w:rPr>
          <w:rFonts w:cstheme="minorHAnsi"/>
          <w:sz w:val="24"/>
          <w:szCs w:val="24"/>
        </w:rPr>
        <w:t>ARRENDADOR</w:t>
      </w:r>
      <w:r w:rsidRPr="00BB7872">
        <w:rPr>
          <w:rFonts w:cstheme="minorHAnsi"/>
          <w:sz w:val="24"/>
          <w:szCs w:val="24"/>
        </w:rPr>
        <w:t xml:space="preserve"> con 24 </w:t>
      </w:r>
      <w:r w:rsidR="008504FF" w:rsidRPr="00BB7872">
        <w:rPr>
          <w:rFonts w:cstheme="minorHAnsi"/>
          <w:sz w:val="24"/>
          <w:szCs w:val="24"/>
        </w:rPr>
        <w:t xml:space="preserve">horas </w:t>
      </w:r>
      <w:r w:rsidRPr="00BB7872">
        <w:rPr>
          <w:rFonts w:cstheme="minorHAnsi"/>
          <w:sz w:val="24"/>
          <w:szCs w:val="24"/>
        </w:rPr>
        <w:t xml:space="preserve">de anticipación a la hora de entrega, de lo </w:t>
      </w:r>
      <w:r w:rsidRPr="00BB7872">
        <w:rPr>
          <w:rFonts w:cstheme="minorHAnsi"/>
          <w:sz w:val="24"/>
          <w:szCs w:val="24"/>
        </w:rPr>
        <w:lastRenderedPageBreak/>
        <w:t>contrario</w:t>
      </w:r>
      <w:r w:rsidR="001A6F03" w:rsidRPr="00BB7872">
        <w:rPr>
          <w:rFonts w:cstheme="minorHAnsi"/>
          <w:sz w:val="24"/>
          <w:szCs w:val="24"/>
        </w:rPr>
        <w:t>,</w:t>
      </w:r>
      <w:r w:rsidRPr="00BB7872">
        <w:rPr>
          <w:rFonts w:cstheme="minorHAnsi"/>
          <w:sz w:val="24"/>
          <w:szCs w:val="24"/>
        </w:rPr>
        <w:t xml:space="preserve"> se le</w:t>
      </w:r>
      <w:r w:rsidR="009503D5" w:rsidRPr="00BB7872">
        <w:rPr>
          <w:rFonts w:cstheme="minorHAnsi"/>
          <w:sz w:val="24"/>
          <w:szCs w:val="24"/>
        </w:rPr>
        <w:t xml:space="preserve"> podrá descontar</w:t>
      </w:r>
      <w:r w:rsidRPr="00BB7872">
        <w:rPr>
          <w:rFonts w:cstheme="minorHAnsi"/>
          <w:sz w:val="24"/>
          <w:szCs w:val="24"/>
        </w:rPr>
        <w:t xml:space="preserve"> del depósito de garantí</w:t>
      </w:r>
      <w:r w:rsidR="00DD4904">
        <w:rPr>
          <w:rFonts w:cstheme="minorHAnsi"/>
          <w:sz w:val="24"/>
          <w:szCs w:val="24"/>
        </w:rPr>
        <w:t>a</w:t>
      </w:r>
      <w:r w:rsidRPr="00CD6EB5">
        <w:rPr>
          <w:rFonts w:cstheme="minorHAnsi"/>
          <w:sz w:val="24"/>
          <w:szCs w:val="24"/>
        </w:rPr>
        <w:t xml:space="preserve"> un</w:t>
      </w:r>
      <w:r w:rsidRPr="00BB7872">
        <w:rPr>
          <w:rFonts w:cstheme="minorHAnsi"/>
          <w:sz w:val="24"/>
          <w:szCs w:val="24"/>
        </w:rPr>
        <w:t xml:space="preserve"> monto equivalente a un día de alquiler.</w:t>
      </w:r>
      <w:r w:rsidR="0038635C" w:rsidRPr="00BB7872">
        <w:rPr>
          <w:rFonts w:cstheme="minorHAnsi"/>
          <w:sz w:val="24"/>
          <w:szCs w:val="24"/>
        </w:rPr>
        <w:t xml:space="preserve"> </w:t>
      </w:r>
    </w:p>
    <w:p w14:paraId="3855970A" w14:textId="77777777" w:rsidR="00EE23F2" w:rsidRPr="00E55DC0" w:rsidRDefault="00EE23F2" w:rsidP="00E40F26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247F0009" w14:textId="2F21DB64" w:rsidR="00EE23F2" w:rsidRPr="00E55DC0" w:rsidRDefault="00966EE9" w:rsidP="00E40F2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E55DC0">
        <w:rPr>
          <w:rFonts w:cstheme="minorHAnsi"/>
          <w:sz w:val="24"/>
          <w:szCs w:val="24"/>
          <w:u w:val="single"/>
        </w:rPr>
        <w:t xml:space="preserve">DÉCIMA </w:t>
      </w:r>
      <w:r w:rsidR="00891F9F" w:rsidRPr="00E55DC0">
        <w:rPr>
          <w:rFonts w:cstheme="minorHAnsi"/>
          <w:sz w:val="24"/>
          <w:szCs w:val="24"/>
          <w:u w:val="single"/>
        </w:rPr>
        <w:t>TERCERA</w:t>
      </w:r>
      <w:r w:rsidRPr="00E55DC0">
        <w:rPr>
          <w:rFonts w:cstheme="minorHAnsi"/>
          <w:sz w:val="24"/>
          <w:szCs w:val="24"/>
        </w:rPr>
        <w:t>:</w:t>
      </w:r>
      <w:r w:rsidR="001A6F03" w:rsidRPr="00E55DC0">
        <w:rPr>
          <w:rFonts w:cstheme="minorHAnsi"/>
          <w:sz w:val="24"/>
          <w:szCs w:val="24"/>
        </w:rPr>
        <w:t xml:space="preserve"> </w:t>
      </w:r>
      <w:r w:rsidR="00EE23F2" w:rsidRPr="00E55DC0">
        <w:rPr>
          <w:rFonts w:cstheme="minorHAnsi"/>
          <w:sz w:val="24"/>
          <w:szCs w:val="24"/>
        </w:rPr>
        <w:t>Una vez pagad</w:t>
      </w:r>
      <w:r w:rsidR="00D1466C" w:rsidRPr="00E55DC0">
        <w:rPr>
          <w:rFonts w:cstheme="minorHAnsi"/>
          <w:sz w:val="24"/>
          <w:szCs w:val="24"/>
        </w:rPr>
        <w:t>a</w:t>
      </w:r>
      <w:r w:rsidR="00EE23F2" w:rsidRPr="00E55DC0">
        <w:rPr>
          <w:rFonts w:cstheme="minorHAnsi"/>
          <w:sz w:val="24"/>
          <w:szCs w:val="24"/>
        </w:rPr>
        <w:t xml:space="preserve"> </w:t>
      </w:r>
      <w:r w:rsidR="00D1466C" w:rsidRPr="00E55DC0">
        <w:rPr>
          <w:rFonts w:cstheme="minorHAnsi"/>
          <w:sz w:val="24"/>
          <w:szCs w:val="24"/>
        </w:rPr>
        <w:t>la totalidad del</w:t>
      </w:r>
      <w:r w:rsidR="00EE23F2" w:rsidRPr="00E55DC0">
        <w:rPr>
          <w:rFonts w:cstheme="minorHAnsi"/>
          <w:sz w:val="24"/>
          <w:szCs w:val="24"/>
        </w:rPr>
        <w:t xml:space="preserve"> número de cuotas,</w:t>
      </w:r>
      <w:r w:rsidR="00074D45" w:rsidRPr="00E55DC0">
        <w:rPr>
          <w:rFonts w:cstheme="minorHAnsi"/>
          <w:sz w:val="24"/>
          <w:szCs w:val="24"/>
        </w:rPr>
        <w:t xml:space="preserve"> cumplidas </w:t>
      </w:r>
      <w:r w:rsidR="004841FD" w:rsidRPr="00E55DC0">
        <w:rPr>
          <w:rFonts w:cstheme="minorHAnsi"/>
          <w:sz w:val="24"/>
          <w:szCs w:val="24"/>
        </w:rPr>
        <w:t>todas y cada un</w:t>
      </w:r>
      <w:r w:rsidR="00EE25BC">
        <w:rPr>
          <w:rFonts w:cstheme="minorHAnsi"/>
          <w:sz w:val="24"/>
          <w:szCs w:val="24"/>
        </w:rPr>
        <w:t>a</w:t>
      </w:r>
      <w:r w:rsidR="004841FD" w:rsidRPr="00E55DC0">
        <w:rPr>
          <w:rFonts w:cstheme="minorHAnsi"/>
          <w:sz w:val="24"/>
          <w:szCs w:val="24"/>
        </w:rPr>
        <w:t xml:space="preserve"> de </w:t>
      </w:r>
      <w:r w:rsidR="00074D45" w:rsidRPr="00E55DC0">
        <w:rPr>
          <w:rFonts w:cstheme="minorHAnsi"/>
          <w:sz w:val="24"/>
          <w:szCs w:val="24"/>
        </w:rPr>
        <w:t xml:space="preserve">las condiciones establecidas y obtenidos </w:t>
      </w:r>
      <w:proofErr w:type="gramStart"/>
      <w:r w:rsidR="00074D45" w:rsidRPr="00E55DC0">
        <w:rPr>
          <w:rFonts w:cstheme="minorHAnsi"/>
          <w:sz w:val="24"/>
          <w:szCs w:val="24"/>
        </w:rPr>
        <w:t>los paz</w:t>
      </w:r>
      <w:proofErr w:type="gramEnd"/>
      <w:r w:rsidR="00074D45" w:rsidRPr="00E55DC0">
        <w:rPr>
          <w:rFonts w:cstheme="minorHAnsi"/>
          <w:sz w:val="24"/>
          <w:szCs w:val="24"/>
        </w:rPr>
        <w:t xml:space="preserve"> y salvo correspondientes, </w:t>
      </w:r>
      <w:r w:rsidR="00EE23F2" w:rsidRPr="00E55DC0">
        <w:rPr>
          <w:rFonts w:cstheme="minorHAnsi"/>
          <w:sz w:val="24"/>
          <w:szCs w:val="24"/>
        </w:rPr>
        <w:t xml:space="preserve">el </w:t>
      </w:r>
      <w:r w:rsidR="009503D5">
        <w:rPr>
          <w:rFonts w:cstheme="minorHAnsi"/>
          <w:sz w:val="24"/>
          <w:szCs w:val="24"/>
        </w:rPr>
        <w:t>ARRENDATARIO</w:t>
      </w:r>
      <w:r w:rsidR="00074D45" w:rsidRPr="00E55DC0">
        <w:rPr>
          <w:rFonts w:cstheme="minorHAnsi"/>
          <w:sz w:val="24"/>
          <w:szCs w:val="24"/>
        </w:rPr>
        <w:t xml:space="preserve"> </w:t>
      </w:r>
      <w:r w:rsidR="00D1466C" w:rsidRPr="00E55DC0">
        <w:rPr>
          <w:rFonts w:cstheme="minorHAnsi"/>
          <w:sz w:val="24"/>
          <w:szCs w:val="24"/>
        </w:rPr>
        <w:t>tendrá derecho a ejercer la</w:t>
      </w:r>
      <w:r w:rsidR="00EE23F2" w:rsidRPr="00E55DC0">
        <w:rPr>
          <w:rFonts w:cstheme="minorHAnsi"/>
          <w:sz w:val="24"/>
          <w:szCs w:val="24"/>
        </w:rPr>
        <w:t xml:space="preserve"> opción de compra</w:t>
      </w:r>
      <w:r w:rsidR="00D1466C" w:rsidRPr="00E55DC0">
        <w:rPr>
          <w:rFonts w:cstheme="minorHAnsi"/>
          <w:sz w:val="24"/>
          <w:szCs w:val="24"/>
        </w:rPr>
        <w:t xml:space="preserve"> por un monto de DIEZ DÓLARES (USD 10,00). </w:t>
      </w:r>
      <w:r w:rsidR="00074D45" w:rsidRPr="00E55DC0">
        <w:rPr>
          <w:rFonts w:cstheme="minorHAnsi"/>
          <w:sz w:val="24"/>
          <w:szCs w:val="24"/>
        </w:rPr>
        <w:t xml:space="preserve"> </w:t>
      </w:r>
      <w:r w:rsidR="00EE23F2" w:rsidRPr="00E55DC0">
        <w:rPr>
          <w:rFonts w:cstheme="minorHAnsi"/>
          <w:sz w:val="24"/>
          <w:szCs w:val="24"/>
        </w:rPr>
        <w:t xml:space="preserve">Ahora bien, en caso de que el </w:t>
      </w:r>
      <w:r w:rsidR="009503D5">
        <w:rPr>
          <w:rFonts w:cstheme="minorHAnsi"/>
          <w:sz w:val="24"/>
          <w:szCs w:val="24"/>
        </w:rPr>
        <w:t>ARRENDATARIO</w:t>
      </w:r>
      <w:r w:rsidR="00EE23F2" w:rsidRPr="00E55DC0">
        <w:rPr>
          <w:rFonts w:cstheme="minorHAnsi"/>
          <w:sz w:val="24"/>
          <w:szCs w:val="24"/>
        </w:rPr>
        <w:t xml:space="preserve"> no manifieste su interés de ejercer la opción de compra o habiendo manifestado su interés, no obtenga </w:t>
      </w:r>
      <w:proofErr w:type="gramStart"/>
      <w:r w:rsidR="00EE23F2" w:rsidRPr="00E55DC0">
        <w:rPr>
          <w:rFonts w:cstheme="minorHAnsi"/>
          <w:sz w:val="24"/>
          <w:szCs w:val="24"/>
        </w:rPr>
        <w:t>los paz</w:t>
      </w:r>
      <w:proofErr w:type="gramEnd"/>
      <w:r w:rsidR="00EE23F2" w:rsidRPr="00E55DC0">
        <w:rPr>
          <w:rFonts w:cstheme="minorHAnsi"/>
          <w:sz w:val="24"/>
          <w:szCs w:val="24"/>
        </w:rPr>
        <w:t xml:space="preserve"> y salvo correspondientes en un plazo de </w:t>
      </w:r>
      <w:r w:rsidR="006C0E39" w:rsidRPr="00BB7872">
        <w:rPr>
          <w:rFonts w:cstheme="minorHAnsi"/>
          <w:sz w:val="24"/>
          <w:szCs w:val="24"/>
        </w:rPr>
        <w:t xml:space="preserve">7 </w:t>
      </w:r>
      <w:r w:rsidR="00EE23F2" w:rsidRPr="00BB7872">
        <w:rPr>
          <w:rFonts w:cstheme="minorHAnsi"/>
          <w:sz w:val="24"/>
          <w:szCs w:val="24"/>
        </w:rPr>
        <w:t>días</w:t>
      </w:r>
      <w:r w:rsidR="006C0E39" w:rsidRPr="00BB7872">
        <w:rPr>
          <w:rFonts w:cstheme="minorHAnsi"/>
          <w:sz w:val="24"/>
          <w:szCs w:val="24"/>
        </w:rPr>
        <w:t xml:space="preserve"> hábiles</w:t>
      </w:r>
      <w:r w:rsidR="00EE23F2" w:rsidRPr="00BB7872">
        <w:rPr>
          <w:rFonts w:cstheme="minorHAnsi"/>
          <w:sz w:val="24"/>
          <w:szCs w:val="24"/>
        </w:rPr>
        <w:t xml:space="preserve">, </w:t>
      </w:r>
      <w:r w:rsidR="00EE23F2" w:rsidRPr="00E55DC0">
        <w:rPr>
          <w:rFonts w:cstheme="minorHAnsi"/>
          <w:sz w:val="24"/>
          <w:szCs w:val="24"/>
        </w:rPr>
        <w:t xml:space="preserve">el </w:t>
      </w:r>
      <w:r w:rsidR="009503D5">
        <w:rPr>
          <w:rFonts w:cstheme="minorHAnsi"/>
          <w:sz w:val="24"/>
          <w:szCs w:val="24"/>
        </w:rPr>
        <w:t>ARRENDATARIO</w:t>
      </w:r>
      <w:r w:rsidR="00EE23F2" w:rsidRPr="00E55DC0">
        <w:rPr>
          <w:rFonts w:cstheme="minorHAnsi"/>
          <w:sz w:val="24"/>
          <w:szCs w:val="24"/>
        </w:rPr>
        <w:t xml:space="preserve"> deberá entrega</w:t>
      </w:r>
      <w:r w:rsidR="00D1466C" w:rsidRPr="00E55DC0">
        <w:rPr>
          <w:rFonts w:cstheme="minorHAnsi"/>
          <w:sz w:val="24"/>
          <w:szCs w:val="24"/>
        </w:rPr>
        <w:t>r</w:t>
      </w:r>
      <w:r w:rsidR="00EE23F2" w:rsidRPr="00E55DC0">
        <w:rPr>
          <w:rFonts w:cstheme="minorHAnsi"/>
          <w:sz w:val="24"/>
          <w:szCs w:val="24"/>
        </w:rPr>
        <w:t xml:space="preserve"> </w:t>
      </w:r>
      <w:r w:rsidR="00D1466C" w:rsidRPr="00E55DC0">
        <w:rPr>
          <w:rFonts w:cstheme="minorHAnsi"/>
          <w:sz w:val="24"/>
          <w:szCs w:val="24"/>
        </w:rPr>
        <w:t>el vehículo</w:t>
      </w:r>
      <w:r w:rsidR="00EE23F2" w:rsidRPr="00E55DC0">
        <w:rPr>
          <w:rFonts w:cstheme="minorHAnsi"/>
          <w:sz w:val="24"/>
          <w:szCs w:val="24"/>
        </w:rPr>
        <w:t xml:space="preserve"> </w:t>
      </w:r>
      <w:r w:rsidR="00D1466C" w:rsidRPr="00E55DC0">
        <w:rPr>
          <w:rFonts w:cstheme="minorHAnsi"/>
          <w:sz w:val="24"/>
          <w:szCs w:val="24"/>
        </w:rPr>
        <w:t xml:space="preserve">de forma </w:t>
      </w:r>
      <w:r w:rsidR="00EE23F2" w:rsidRPr="00E55DC0">
        <w:rPr>
          <w:rFonts w:cstheme="minorHAnsi"/>
          <w:sz w:val="24"/>
          <w:szCs w:val="24"/>
        </w:rPr>
        <w:t xml:space="preserve">inmediata </w:t>
      </w:r>
      <w:r w:rsidR="00D1466C" w:rsidRPr="00E55DC0">
        <w:rPr>
          <w:rFonts w:cstheme="minorHAnsi"/>
          <w:sz w:val="24"/>
          <w:szCs w:val="24"/>
        </w:rPr>
        <w:t xml:space="preserve">al </w:t>
      </w:r>
      <w:r w:rsidR="009503D5">
        <w:rPr>
          <w:rFonts w:cstheme="minorHAnsi"/>
          <w:sz w:val="24"/>
          <w:szCs w:val="24"/>
        </w:rPr>
        <w:t>ARRENDADOR</w:t>
      </w:r>
      <w:r w:rsidR="00D1466C" w:rsidRPr="00E55DC0">
        <w:rPr>
          <w:rFonts w:cstheme="minorHAnsi"/>
          <w:sz w:val="24"/>
          <w:szCs w:val="24"/>
        </w:rPr>
        <w:t xml:space="preserve"> </w:t>
      </w:r>
      <w:r w:rsidR="00EE23F2" w:rsidRPr="00E55DC0">
        <w:rPr>
          <w:rFonts w:cstheme="minorHAnsi"/>
          <w:sz w:val="24"/>
          <w:szCs w:val="24"/>
        </w:rPr>
        <w:t>sin perjuicio del pago de las obligaciones que persistan</w:t>
      </w:r>
      <w:r w:rsidR="004841FD" w:rsidRPr="00E55DC0">
        <w:rPr>
          <w:rFonts w:cstheme="minorHAnsi"/>
          <w:sz w:val="24"/>
          <w:szCs w:val="24"/>
        </w:rPr>
        <w:t>, r</w:t>
      </w:r>
      <w:r w:rsidR="00D1466C" w:rsidRPr="00E55DC0">
        <w:rPr>
          <w:rFonts w:cstheme="minorHAnsi"/>
          <w:sz w:val="24"/>
          <w:szCs w:val="24"/>
        </w:rPr>
        <w:t xml:space="preserve">enunciando a cualquier acción o reclamación judicial o extrajudicial, que se derive o pudiera derivarse del presente contrato. </w:t>
      </w:r>
    </w:p>
    <w:p w14:paraId="6CE8FBFB" w14:textId="77777777" w:rsidR="000D339F" w:rsidRPr="00D21EAE" w:rsidRDefault="000D339F" w:rsidP="00E40F26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72013429" w14:textId="41E2B544" w:rsidR="00D30EE5" w:rsidRPr="00BB7872" w:rsidRDefault="000D339F" w:rsidP="00E40F2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BB7872">
        <w:rPr>
          <w:rFonts w:cstheme="minorHAnsi"/>
          <w:sz w:val="24"/>
          <w:szCs w:val="24"/>
        </w:rPr>
        <w:t xml:space="preserve">A los efectos de la presente Cláusula, </w:t>
      </w:r>
      <w:r w:rsidR="00D30EE5" w:rsidRPr="00BB7872">
        <w:rPr>
          <w:rFonts w:cstheme="minorHAnsi"/>
          <w:sz w:val="24"/>
          <w:szCs w:val="24"/>
        </w:rPr>
        <w:t>E</w:t>
      </w:r>
      <w:r w:rsidR="00BB7872">
        <w:rPr>
          <w:rFonts w:cstheme="minorHAnsi"/>
          <w:sz w:val="24"/>
          <w:szCs w:val="24"/>
        </w:rPr>
        <w:t>L</w:t>
      </w:r>
      <w:r w:rsidR="00D30EE5" w:rsidRPr="00BB7872">
        <w:rPr>
          <w:rFonts w:cstheme="minorHAnsi"/>
          <w:sz w:val="24"/>
          <w:szCs w:val="24"/>
        </w:rPr>
        <w:t xml:space="preserve"> </w:t>
      </w:r>
      <w:r w:rsidR="009503D5" w:rsidRPr="00BB7872">
        <w:rPr>
          <w:rFonts w:cstheme="minorHAnsi"/>
          <w:sz w:val="24"/>
          <w:szCs w:val="24"/>
        </w:rPr>
        <w:t>ARRENDATARIO</w:t>
      </w:r>
      <w:r w:rsidR="00D30EE5" w:rsidRPr="00BB7872">
        <w:rPr>
          <w:rFonts w:cstheme="minorHAnsi"/>
          <w:sz w:val="24"/>
          <w:szCs w:val="24"/>
        </w:rPr>
        <w:t xml:space="preserve"> acreditará los siguientes paz y salvo:</w:t>
      </w:r>
    </w:p>
    <w:p w14:paraId="3BE2105A" w14:textId="1F89A66C" w:rsidR="00D30EE5" w:rsidRPr="00BB7872" w:rsidRDefault="00D30EE5" w:rsidP="00E15F0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BB7872">
        <w:rPr>
          <w:rFonts w:cstheme="minorHAnsi"/>
          <w:sz w:val="24"/>
          <w:szCs w:val="24"/>
        </w:rPr>
        <w:t>Paz y salvo en cuota</w:t>
      </w:r>
      <w:r w:rsidR="00E15F07" w:rsidRPr="00BB7872">
        <w:rPr>
          <w:rFonts w:cstheme="minorHAnsi"/>
          <w:sz w:val="24"/>
          <w:szCs w:val="24"/>
        </w:rPr>
        <w:t xml:space="preserve">s </w:t>
      </w:r>
      <w:r w:rsidRPr="00BB7872">
        <w:rPr>
          <w:rFonts w:cstheme="minorHAnsi"/>
          <w:sz w:val="24"/>
          <w:szCs w:val="24"/>
        </w:rPr>
        <w:t>diari</w:t>
      </w:r>
      <w:r w:rsidR="00E15F07" w:rsidRPr="00BB7872">
        <w:rPr>
          <w:rFonts w:cstheme="minorHAnsi"/>
          <w:sz w:val="24"/>
          <w:szCs w:val="24"/>
        </w:rPr>
        <w:t>a</w:t>
      </w:r>
      <w:r w:rsidRPr="00BB7872">
        <w:rPr>
          <w:rFonts w:cstheme="minorHAnsi"/>
          <w:sz w:val="24"/>
          <w:szCs w:val="24"/>
        </w:rPr>
        <w:t>s</w:t>
      </w:r>
    </w:p>
    <w:p w14:paraId="42E4C488" w14:textId="56648F1E" w:rsidR="00E15F07" w:rsidRPr="00E55DC0" w:rsidRDefault="00E15F07" w:rsidP="00E15F0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55DC0">
        <w:rPr>
          <w:rFonts w:cstheme="minorHAnsi"/>
          <w:sz w:val="24"/>
          <w:szCs w:val="24"/>
        </w:rPr>
        <w:t>Paz y salvo de repuestos y mano de obra</w:t>
      </w:r>
    </w:p>
    <w:p w14:paraId="2045C08E" w14:textId="166D2425" w:rsidR="00E15F07" w:rsidRPr="00E55DC0" w:rsidRDefault="00E15F07" w:rsidP="00E15F0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55DC0">
        <w:rPr>
          <w:rFonts w:cstheme="minorHAnsi"/>
          <w:sz w:val="24"/>
          <w:szCs w:val="24"/>
        </w:rPr>
        <w:t>Paz y salvo en choques, daños y afectaciones al bien</w:t>
      </w:r>
    </w:p>
    <w:p w14:paraId="35A240FF" w14:textId="12C3364C" w:rsidR="00E15F07" w:rsidRPr="00E55DC0" w:rsidRDefault="00E15F07" w:rsidP="00E15F0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55DC0">
        <w:rPr>
          <w:rFonts w:cstheme="minorHAnsi"/>
          <w:sz w:val="24"/>
          <w:szCs w:val="24"/>
        </w:rPr>
        <w:t>Paz y salvo por concepto de seguros</w:t>
      </w:r>
    </w:p>
    <w:p w14:paraId="2B7791FE" w14:textId="24CEE1C0" w:rsidR="00E15F07" w:rsidRPr="00E55DC0" w:rsidRDefault="00E15F07" w:rsidP="00E15F0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55DC0">
        <w:rPr>
          <w:rFonts w:cstheme="minorHAnsi"/>
          <w:sz w:val="24"/>
          <w:szCs w:val="24"/>
        </w:rPr>
        <w:t>Paz y salvo por concepto de placa y revisado anual</w:t>
      </w:r>
    </w:p>
    <w:p w14:paraId="23F2B1DF" w14:textId="034B4935" w:rsidR="00E15F07" w:rsidRPr="00E55DC0" w:rsidRDefault="00E15F07" w:rsidP="00E15F0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55DC0">
        <w:rPr>
          <w:rFonts w:cstheme="minorHAnsi"/>
          <w:sz w:val="24"/>
          <w:szCs w:val="24"/>
        </w:rPr>
        <w:t xml:space="preserve">Paz y salvo por concepto de </w:t>
      </w:r>
      <w:proofErr w:type="spellStart"/>
      <w:r w:rsidRPr="00E55DC0">
        <w:rPr>
          <w:rFonts w:cstheme="minorHAnsi"/>
          <w:sz w:val="24"/>
          <w:szCs w:val="24"/>
        </w:rPr>
        <w:t>Panapass</w:t>
      </w:r>
      <w:proofErr w:type="spellEnd"/>
    </w:p>
    <w:p w14:paraId="7B16CAFC" w14:textId="43DFF73D" w:rsidR="00E15F07" w:rsidRPr="00E55DC0" w:rsidRDefault="00E15F07" w:rsidP="00E15F0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55DC0">
        <w:rPr>
          <w:rFonts w:cstheme="minorHAnsi"/>
          <w:sz w:val="24"/>
          <w:szCs w:val="24"/>
        </w:rPr>
        <w:t>Paz y salvo de ATTT</w:t>
      </w:r>
    </w:p>
    <w:p w14:paraId="2495B3CB" w14:textId="240B5D7F" w:rsidR="00E15F07" w:rsidRPr="00E55DC0" w:rsidRDefault="00E15F07" w:rsidP="00E15F0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55DC0">
        <w:rPr>
          <w:rFonts w:cstheme="minorHAnsi"/>
          <w:sz w:val="24"/>
          <w:szCs w:val="24"/>
        </w:rPr>
        <w:t>Paz y salvo municipal</w:t>
      </w:r>
    </w:p>
    <w:p w14:paraId="4101F5B0" w14:textId="51CFD71B" w:rsidR="00E15F07" w:rsidRPr="00E55DC0" w:rsidRDefault="00E15F07" w:rsidP="00E15F0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55DC0">
        <w:rPr>
          <w:rFonts w:cstheme="minorHAnsi"/>
          <w:sz w:val="24"/>
          <w:szCs w:val="24"/>
        </w:rPr>
        <w:t>No se</w:t>
      </w:r>
      <w:r w:rsidR="000D339F" w:rsidRPr="00E55DC0">
        <w:rPr>
          <w:rFonts w:cstheme="minorHAnsi"/>
          <w:sz w:val="24"/>
          <w:szCs w:val="24"/>
        </w:rPr>
        <w:t>r</w:t>
      </w:r>
      <w:r w:rsidRPr="00E55DC0">
        <w:rPr>
          <w:rFonts w:cstheme="minorHAnsi"/>
          <w:sz w:val="24"/>
          <w:szCs w:val="24"/>
        </w:rPr>
        <w:t xml:space="preserve"> parte en procesos y/o demandas civiles o penales con el carro</w:t>
      </w:r>
    </w:p>
    <w:p w14:paraId="447993AC" w14:textId="40EA60AC" w:rsidR="00267B48" w:rsidRPr="00EE25BC" w:rsidRDefault="00267B48" w:rsidP="00267B4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E25BC">
        <w:rPr>
          <w:rFonts w:cstheme="minorHAnsi"/>
          <w:sz w:val="24"/>
          <w:szCs w:val="24"/>
        </w:rPr>
        <w:t>No tener pendiente procesos de tránsito por colisión</w:t>
      </w:r>
      <w:r w:rsidR="004F4CF4" w:rsidRPr="00EE25BC">
        <w:rPr>
          <w:rFonts w:cstheme="minorHAnsi"/>
          <w:sz w:val="24"/>
          <w:szCs w:val="24"/>
        </w:rPr>
        <w:t>.</w:t>
      </w:r>
      <w:r w:rsidRPr="00EE25BC">
        <w:rPr>
          <w:rFonts w:cstheme="minorHAnsi"/>
          <w:sz w:val="24"/>
          <w:szCs w:val="24"/>
        </w:rPr>
        <w:t xml:space="preserve"> </w:t>
      </w:r>
    </w:p>
    <w:p w14:paraId="27B41C80" w14:textId="77777777" w:rsidR="00E15F07" w:rsidRPr="00D21EAE" w:rsidRDefault="00E15F07" w:rsidP="00E40F26">
      <w:pPr>
        <w:spacing w:after="0" w:line="276" w:lineRule="auto"/>
        <w:jc w:val="both"/>
        <w:rPr>
          <w:rFonts w:cstheme="minorHAnsi"/>
          <w:color w:val="0070C0"/>
          <w:sz w:val="24"/>
          <w:szCs w:val="24"/>
        </w:rPr>
      </w:pPr>
    </w:p>
    <w:p w14:paraId="3F9B43EF" w14:textId="7297282A" w:rsidR="00E15F07" w:rsidRPr="00BB7872" w:rsidRDefault="00E15F07" w:rsidP="00E40F2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BB7872">
        <w:rPr>
          <w:rFonts w:cstheme="minorHAnsi"/>
          <w:sz w:val="24"/>
          <w:szCs w:val="24"/>
          <w:u w:val="single"/>
        </w:rPr>
        <w:t xml:space="preserve">DÉCIMA </w:t>
      </w:r>
      <w:r w:rsidR="00891F9F" w:rsidRPr="00BB7872">
        <w:rPr>
          <w:rFonts w:cstheme="minorHAnsi"/>
          <w:sz w:val="24"/>
          <w:szCs w:val="24"/>
          <w:u w:val="single"/>
        </w:rPr>
        <w:t>CUARTA</w:t>
      </w:r>
      <w:r w:rsidRPr="00BB7872">
        <w:rPr>
          <w:rFonts w:cstheme="minorHAnsi"/>
          <w:sz w:val="24"/>
          <w:szCs w:val="24"/>
          <w:u w:val="single"/>
        </w:rPr>
        <w:t xml:space="preserve">: </w:t>
      </w:r>
      <w:r w:rsidRPr="00BB7872">
        <w:rPr>
          <w:rFonts w:cstheme="minorHAnsi"/>
          <w:sz w:val="24"/>
          <w:szCs w:val="24"/>
        </w:rPr>
        <w:t xml:space="preserve">CERTIFICADO DE OPERACIÓN. El </w:t>
      </w:r>
      <w:r w:rsidR="009503D5" w:rsidRPr="00BB7872">
        <w:rPr>
          <w:rFonts w:cstheme="minorHAnsi"/>
          <w:sz w:val="24"/>
          <w:szCs w:val="24"/>
        </w:rPr>
        <w:t>ARRENDATARIO</w:t>
      </w:r>
      <w:r w:rsidRPr="00BB7872">
        <w:rPr>
          <w:rFonts w:cstheme="minorHAnsi"/>
          <w:sz w:val="24"/>
          <w:szCs w:val="24"/>
        </w:rPr>
        <w:t xml:space="preserve"> acuerda y acepta que el Certificado de Operación del vehículo objeto de este contrato no</w:t>
      </w:r>
      <w:r w:rsidR="00833306" w:rsidRPr="00BB7872">
        <w:rPr>
          <w:rFonts w:cstheme="minorHAnsi"/>
          <w:sz w:val="24"/>
          <w:szCs w:val="24"/>
        </w:rPr>
        <w:t xml:space="preserve"> forma</w:t>
      </w:r>
      <w:r w:rsidRPr="00BB7872">
        <w:rPr>
          <w:rFonts w:cstheme="minorHAnsi"/>
          <w:sz w:val="24"/>
          <w:szCs w:val="24"/>
        </w:rPr>
        <w:t xml:space="preserve"> parte de </w:t>
      </w:r>
      <w:r w:rsidR="00267B48" w:rsidRPr="00BB7872">
        <w:rPr>
          <w:rFonts w:cstheme="minorHAnsi"/>
          <w:sz w:val="24"/>
          <w:szCs w:val="24"/>
        </w:rPr>
        <w:t>la</w:t>
      </w:r>
      <w:r w:rsidRPr="00BB7872">
        <w:rPr>
          <w:rFonts w:cstheme="minorHAnsi"/>
          <w:sz w:val="24"/>
          <w:szCs w:val="24"/>
        </w:rPr>
        <w:t xml:space="preserve"> operación comercial </w:t>
      </w:r>
      <w:r w:rsidR="00267B48" w:rsidRPr="00BB7872">
        <w:rPr>
          <w:rFonts w:cstheme="minorHAnsi"/>
          <w:sz w:val="24"/>
          <w:szCs w:val="24"/>
        </w:rPr>
        <w:t>que se deriva del presente contrato y,</w:t>
      </w:r>
      <w:r w:rsidRPr="00BB7872">
        <w:rPr>
          <w:rFonts w:cstheme="minorHAnsi"/>
          <w:sz w:val="24"/>
          <w:szCs w:val="24"/>
        </w:rPr>
        <w:t xml:space="preserve"> por consiguiente, no se traspasará en ningún momento al </w:t>
      </w:r>
      <w:r w:rsidR="009503D5" w:rsidRPr="00BB7872">
        <w:rPr>
          <w:rFonts w:cstheme="minorHAnsi"/>
          <w:sz w:val="24"/>
          <w:szCs w:val="24"/>
        </w:rPr>
        <w:t>ARRENDATARIO</w:t>
      </w:r>
      <w:r w:rsidR="00267B48" w:rsidRPr="00BB7872">
        <w:rPr>
          <w:rFonts w:cstheme="minorHAnsi"/>
          <w:sz w:val="24"/>
          <w:szCs w:val="24"/>
        </w:rPr>
        <w:t>.</w:t>
      </w:r>
      <w:r w:rsidRPr="00BB7872">
        <w:rPr>
          <w:rFonts w:cstheme="minorHAnsi"/>
          <w:sz w:val="24"/>
          <w:szCs w:val="24"/>
        </w:rPr>
        <w:t xml:space="preserve"> </w:t>
      </w:r>
      <w:r w:rsidR="00267B48" w:rsidRPr="00BB7872">
        <w:rPr>
          <w:rFonts w:cstheme="minorHAnsi"/>
          <w:sz w:val="24"/>
          <w:szCs w:val="24"/>
        </w:rPr>
        <w:t>Queda entendido que</w:t>
      </w:r>
      <w:r w:rsidRPr="00BB7872">
        <w:rPr>
          <w:rFonts w:cstheme="minorHAnsi"/>
          <w:sz w:val="24"/>
          <w:szCs w:val="24"/>
        </w:rPr>
        <w:t xml:space="preserve"> el ejercicio de la opción de compra del vehículo recae única y exclusivamente sobre el bien mueble y no alcanza al Certificado de Operación. </w:t>
      </w:r>
      <w:r w:rsidR="003902AD" w:rsidRPr="00EE25BC">
        <w:rPr>
          <w:rFonts w:cstheme="minorHAnsi"/>
          <w:sz w:val="24"/>
          <w:szCs w:val="24"/>
        </w:rPr>
        <w:t xml:space="preserve">Esta </w:t>
      </w:r>
      <w:r w:rsidR="006B479E" w:rsidRPr="00EE25BC">
        <w:rPr>
          <w:rFonts w:cstheme="minorHAnsi"/>
          <w:sz w:val="24"/>
          <w:szCs w:val="24"/>
        </w:rPr>
        <w:t>cláusula</w:t>
      </w:r>
      <w:r w:rsidR="003902AD" w:rsidRPr="00EE25BC">
        <w:rPr>
          <w:rFonts w:cstheme="minorHAnsi"/>
          <w:sz w:val="24"/>
          <w:szCs w:val="24"/>
        </w:rPr>
        <w:t xml:space="preserve"> aplica para aquellos vehículos que requieran certificado de operación.</w:t>
      </w:r>
    </w:p>
    <w:p w14:paraId="2D85D189" w14:textId="77777777" w:rsidR="00E40F26" w:rsidRPr="00E55DC0" w:rsidRDefault="00E40F26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396827CF" w14:textId="04FB05F6" w:rsidR="00EC16F6" w:rsidRPr="00E55DC0" w:rsidRDefault="00E40F26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E55DC0">
        <w:rPr>
          <w:rFonts w:cstheme="minorHAnsi"/>
          <w:sz w:val="24"/>
          <w:szCs w:val="24"/>
          <w:u w:val="single"/>
        </w:rPr>
        <w:t>D</w:t>
      </w:r>
      <w:r w:rsidR="00F1587A" w:rsidRPr="00E55DC0">
        <w:rPr>
          <w:rFonts w:cstheme="minorHAnsi"/>
          <w:sz w:val="24"/>
          <w:szCs w:val="24"/>
          <w:u w:val="single"/>
        </w:rPr>
        <w:t>É</w:t>
      </w:r>
      <w:r w:rsidRPr="00E55DC0">
        <w:rPr>
          <w:rFonts w:cstheme="minorHAnsi"/>
          <w:sz w:val="24"/>
          <w:szCs w:val="24"/>
          <w:u w:val="single"/>
        </w:rPr>
        <w:t xml:space="preserve">CIMA </w:t>
      </w:r>
      <w:r w:rsidR="00891F9F" w:rsidRPr="00E55DC0">
        <w:rPr>
          <w:rFonts w:cstheme="minorHAnsi"/>
          <w:sz w:val="24"/>
          <w:szCs w:val="24"/>
          <w:u w:val="single"/>
        </w:rPr>
        <w:t>QUINTA</w:t>
      </w:r>
      <w:r w:rsidR="00EC16F6" w:rsidRPr="00E55DC0">
        <w:rPr>
          <w:rFonts w:cstheme="minorHAnsi"/>
          <w:sz w:val="24"/>
          <w:szCs w:val="24"/>
          <w:u w:val="single"/>
        </w:rPr>
        <w:t>.</w:t>
      </w:r>
      <w:r w:rsidR="00EC16F6" w:rsidRPr="00951996">
        <w:rPr>
          <w:rFonts w:cstheme="minorHAnsi"/>
          <w:sz w:val="24"/>
          <w:szCs w:val="24"/>
        </w:rPr>
        <w:t xml:space="preserve"> </w:t>
      </w:r>
      <w:r w:rsidR="00951996" w:rsidRPr="00EE25BC">
        <w:rPr>
          <w:rFonts w:cstheme="minorHAnsi"/>
          <w:sz w:val="24"/>
          <w:szCs w:val="24"/>
        </w:rPr>
        <w:t>SINIESTROS</w:t>
      </w:r>
      <w:r w:rsidR="002547DB" w:rsidRPr="00EE25BC">
        <w:rPr>
          <w:rFonts w:cstheme="minorHAnsi"/>
          <w:sz w:val="24"/>
          <w:szCs w:val="24"/>
        </w:rPr>
        <w:t>:</w:t>
      </w:r>
      <w:r w:rsidR="002547DB">
        <w:rPr>
          <w:rFonts w:cstheme="minorHAnsi"/>
          <w:sz w:val="24"/>
          <w:szCs w:val="24"/>
        </w:rPr>
        <w:t xml:space="preserve"> </w:t>
      </w:r>
      <w:r w:rsidR="00EC16F6" w:rsidRPr="00E55DC0">
        <w:rPr>
          <w:rFonts w:cstheme="minorHAnsi"/>
          <w:sz w:val="24"/>
          <w:szCs w:val="24"/>
        </w:rPr>
        <w:t xml:space="preserve">En el evento de un siniestro </w:t>
      </w:r>
      <w:r w:rsidR="0073527C" w:rsidRPr="00E55DC0">
        <w:rPr>
          <w:rFonts w:cstheme="minorHAnsi"/>
          <w:sz w:val="24"/>
          <w:szCs w:val="24"/>
        </w:rPr>
        <w:t xml:space="preserve">imputable al </w:t>
      </w:r>
      <w:r w:rsidR="009503D5">
        <w:rPr>
          <w:rFonts w:cstheme="minorHAnsi"/>
          <w:sz w:val="24"/>
          <w:szCs w:val="24"/>
        </w:rPr>
        <w:t>ARRENDATARIO</w:t>
      </w:r>
      <w:r w:rsidR="0073527C" w:rsidRPr="00E55DC0">
        <w:rPr>
          <w:rFonts w:cstheme="minorHAnsi"/>
          <w:sz w:val="24"/>
          <w:szCs w:val="24"/>
        </w:rPr>
        <w:t xml:space="preserve">, por causas que impidan el resarcimiento de la aseguradora, el </w:t>
      </w:r>
      <w:r w:rsidR="009503D5">
        <w:rPr>
          <w:rFonts w:cstheme="minorHAnsi"/>
          <w:sz w:val="24"/>
          <w:szCs w:val="24"/>
        </w:rPr>
        <w:t>ARRENDATARIO</w:t>
      </w:r>
      <w:r w:rsidR="0073527C" w:rsidRPr="00E55DC0">
        <w:rPr>
          <w:rFonts w:cstheme="minorHAnsi"/>
          <w:sz w:val="24"/>
          <w:szCs w:val="24"/>
        </w:rPr>
        <w:t xml:space="preserve"> no podrá reclamar monto </w:t>
      </w:r>
      <w:r w:rsidR="00B65BFD" w:rsidRPr="00E55DC0">
        <w:rPr>
          <w:rFonts w:cstheme="minorHAnsi"/>
          <w:sz w:val="24"/>
          <w:szCs w:val="24"/>
        </w:rPr>
        <w:t xml:space="preserve">alguno </w:t>
      </w:r>
      <w:r w:rsidR="0073527C" w:rsidRPr="00E55DC0">
        <w:rPr>
          <w:rFonts w:cstheme="minorHAnsi"/>
          <w:sz w:val="24"/>
          <w:szCs w:val="24"/>
        </w:rPr>
        <w:t xml:space="preserve">ni </w:t>
      </w:r>
      <w:r w:rsidR="00B65BFD" w:rsidRPr="00E55DC0">
        <w:rPr>
          <w:rFonts w:cstheme="minorHAnsi"/>
          <w:sz w:val="24"/>
          <w:szCs w:val="24"/>
        </w:rPr>
        <w:t>el depósito en</w:t>
      </w:r>
      <w:r w:rsidR="0073527C" w:rsidRPr="00E55DC0">
        <w:rPr>
          <w:rFonts w:cstheme="minorHAnsi"/>
          <w:sz w:val="24"/>
          <w:szCs w:val="24"/>
        </w:rPr>
        <w:t xml:space="preserve"> garantía, toda vez que se destinarán dichos fondos como abono a las reparaciones del siniestro o la pérdida declarada por un taller autorizado. </w:t>
      </w:r>
    </w:p>
    <w:p w14:paraId="5402EF09" w14:textId="77777777" w:rsidR="00267B48" w:rsidRPr="00E55DC0" w:rsidRDefault="00267B48" w:rsidP="00957ED6">
      <w:pPr>
        <w:spacing w:after="0" w:line="276" w:lineRule="auto"/>
        <w:jc w:val="both"/>
        <w:rPr>
          <w:rFonts w:cstheme="minorHAnsi"/>
          <w:sz w:val="24"/>
          <w:szCs w:val="24"/>
          <w:u w:val="single"/>
        </w:rPr>
      </w:pPr>
    </w:p>
    <w:p w14:paraId="3AD6D8BC" w14:textId="53D8CD0A" w:rsidR="0073527C" w:rsidRPr="00E55DC0" w:rsidRDefault="0073527C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E55DC0">
        <w:rPr>
          <w:rFonts w:cstheme="minorHAnsi"/>
          <w:sz w:val="24"/>
          <w:szCs w:val="24"/>
          <w:u w:val="single"/>
        </w:rPr>
        <w:lastRenderedPageBreak/>
        <w:t>DÉCIMA</w:t>
      </w:r>
      <w:r w:rsidR="00891F9F" w:rsidRPr="00E55DC0">
        <w:rPr>
          <w:rFonts w:cstheme="minorHAnsi"/>
          <w:sz w:val="24"/>
          <w:szCs w:val="24"/>
          <w:u w:val="single"/>
        </w:rPr>
        <w:t xml:space="preserve"> SEXTA</w:t>
      </w:r>
      <w:r w:rsidRPr="00E55DC0">
        <w:rPr>
          <w:rFonts w:cstheme="minorHAnsi"/>
          <w:sz w:val="24"/>
          <w:szCs w:val="24"/>
          <w:u w:val="single"/>
        </w:rPr>
        <w:t>.</w:t>
      </w:r>
      <w:r w:rsidRPr="00E55DC0">
        <w:rPr>
          <w:rFonts w:cstheme="minorHAnsi"/>
          <w:sz w:val="24"/>
          <w:szCs w:val="24"/>
        </w:rPr>
        <w:t xml:space="preserve"> PAGO DE INFRACCIONES DE TRÁNSITO</w:t>
      </w:r>
      <w:r w:rsidR="00D30EE5" w:rsidRPr="00E55DC0">
        <w:rPr>
          <w:rFonts w:cstheme="minorHAnsi"/>
          <w:sz w:val="24"/>
          <w:szCs w:val="24"/>
        </w:rPr>
        <w:t>:</w:t>
      </w:r>
      <w:r w:rsidRPr="00E55DC0">
        <w:rPr>
          <w:rFonts w:cstheme="minorHAnsi"/>
          <w:sz w:val="24"/>
          <w:szCs w:val="24"/>
        </w:rPr>
        <w:t xml:space="preserve"> El </w:t>
      </w:r>
      <w:r w:rsidR="009503D5">
        <w:rPr>
          <w:rFonts w:cstheme="minorHAnsi"/>
          <w:sz w:val="24"/>
          <w:szCs w:val="24"/>
        </w:rPr>
        <w:t>ARRENDATARIO</w:t>
      </w:r>
      <w:r w:rsidRPr="00E55DC0">
        <w:rPr>
          <w:rFonts w:cstheme="minorHAnsi"/>
          <w:sz w:val="24"/>
          <w:szCs w:val="24"/>
        </w:rPr>
        <w:t xml:space="preserve"> est</w:t>
      </w:r>
      <w:r w:rsidR="00267B48" w:rsidRPr="00E55DC0">
        <w:rPr>
          <w:rFonts w:cstheme="minorHAnsi"/>
          <w:sz w:val="24"/>
          <w:szCs w:val="24"/>
        </w:rPr>
        <w:t>á</w:t>
      </w:r>
      <w:r w:rsidRPr="00E55DC0">
        <w:rPr>
          <w:rFonts w:cstheme="minorHAnsi"/>
          <w:sz w:val="24"/>
          <w:szCs w:val="24"/>
        </w:rPr>
        <w:t xml:space="preserve"> en la obl</w:t>
      </w:r>
      <w:r w:rsidR="00D30EE5" w:rsidRPr="00E55DC0">
        <w:rPr>
          <w:rFonts w:cstheme="minorHAnsi"/>
          <w:sz w:val="24"/>
          <w:szCs w:val="24"/>
        </w:rPr>
        <w:t xml:space="preserve">igación de pagar las infracciones de tránsito ocasionadas por él. EL </w:t>
      </w:r>
      <w:r w:rsidR="009503D5">
        <w:rPr>
          <w:rFonts w:cstheme="minorHAnsi"/>
          <w:sz w:val="24"/>
          <w:szCs w:val="24"/>
        </w:rPr>
        <w:t>ARRENDATARIO</w:t>
      </w:r>
      <w:r w:rsidR="00D30EE5" w:rsidRPr="00E55DC0">
        <w:rPr>
          <w:rFonts w:cstheme="minorHAnsi"/>
          <w:sz w:val="24"/>
          <w:szCs w:val="24"/>
        </w:rPr>
        <w:t xml:space="preserve"> se compromete a no tener boletas pendientes por pago en desacato, a mantener su licencia vigente. Si el </w:t>
      </w:r>
      <w:r w:rsidR="009503D5">
        <w:rPr>
          <w:rFonts w:cstheme="minorHAnsi"/>
          <w:sz w:val="24"/>
          <w:szCs w:val="24"/>
        </w:rPr>
        <w:t>ARRENDATARIO</w:t>
      </w:r>
      <w:r w:rsidR="00D30EE5" w:rsidRPr="00E55DC0">
        <w:rPr>
          <w:rFonts w:cstheme="minorHAnsi"/>
          <w:sz w:val="24"/>
          <w:szCs w:val="24"/>
        </w:rPr>
        <w:t xml:space="preserve"> no cumple con alguna de estas condiciones el vehículo podrá ser apagado de manera remota </w:t>
      </w:r>
      <w:r w:rsidR="00F554B6" w:rsidRPr="00EE25BC">
        <w:rPr>
          <w:rFonts w:cstheme="minorHAnsi"/>
          <w:sz w:val="24"/>
          <w:szCs w:val="24"/>
        </w:rPr>
        <w:t>y/o trasladado a la empresa</w:t>
      </w:r>
      <w:r w:rsidR="00F554B6">
        <w:rPr>
          <w:rFonts w:cstheme="minorHAnsi"/>
          <w:sz w:val="24"/>
          <w:szCs w:val="24"/>
        </w:rPr>
        <w:t xml:space="preserve"> </w:t>
      </w:r>
      <w:r w:rsidR="00D30EE5" w:rsidRPr="00E55DC0">
        <w:rPr>
          <w:rFonts w:cstheme="minorHAnsi"/>
          <w:sz w:val="24"/>
          <w:szCs w:val="24"/>
        </w:rPr>
        <w:t xml:space="preserve">hasta que el mismo solucione esta situación </w:t>
      </w:r>
      <w:r w:rsidR="00B77251" w:rsidRPr="00EE25BC">
        <w:rPr>
          <w:rFonts w:cstheme="minorHAnsi"/>
          <w:sz w:val="24"/>
          <w:szCs w:val="24"/>
        </w:rPr>
        <w:t xml:space="preserve">en un plazo no mayor </w:t>
      </w:r>
      <w:r w:rsidR="00D30EE5" w:rsidRPr="00E55DC0">
        <w:rPr>
          <w:rFonts w:cstheme="minorHAnsi"/>
          <w:sz w:val="24"/>
          <w:szCs w:val="24"/>
        </w:rPr>
        <w:t xml:space="preserve">de tres días consecutivos.  </w:t>
      </w:r>
    </w:p>
    <w:p w14:paraId="69F71F91" w14:textId="77777777" w:rsidR="00267B48" w:rsidRPr="00E55DC0" w:rsidRDefault="00267B48" w:rsidP="00EC16F6">
      <w:pPr>
        <w:spacing w:after="0" w:line="276" w:lineRule="auto"/>
        <w:jc w:val="both"/>
        <w:rPr>
          <w:rFonts w:cstheme="minorHAnsi"/>
          <w:sz w:val="24"/>
          <w:szCs w:val="24"/>
          <w:u w:val="single"/>
        </w:rPr>
      </w:pPr>
    </w:p>
    <w:p w14:paraId="6BCC08D6" w14:textId="7667253B" w:rsidR="00EC16F6" w:rsidRPr="00E55DC0" w:rsidRDefault="00D30EE5" w:rsidP="00EC16F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E55DC0">
        <w:rPr>
          <w:rFonts w:cstheme="minorHAnsi"/>
          <w:sz w:val="24"/>
          <w:szCs w:val="24"/>
          <w:u w:val="single"/>
        </w:rPr>
        <w:t xml:space="preserve">DÉCIMA </w:t>
      </w:r>
      <w:r w:rsidR="00891F9F" w:rsidRPr="00E55DC0">
        <w:rPr>
          <w:rFonts w:cstheme="minorHAnsi"/>
          <w:sz w:val="24"/>
          <w:szCs w:val="24"/>
          <w:u w:val="single"/>
        </w:rPr>
        <w:t>SÉPTIMA</w:t>
      </w:r>
      <w:r w:rsidRPr="00E55DC0">
        <w:rPr>
          <w:rFonts w:cstheme="minorHAnsi"/>
          <w:sz w:val="24"/>
          <w:szCs w:val="24"/>
          <w:u w:val="single"/>
        </w:rPr>
        <w:t>.</w:t>
      </w:r>
      <w:r w:rsidRPr="00E55DC0">
        <w:rPr>
          <w:rFonts w:cstheme="minorHAnsi"/>
          <w:sz w:val="24"/>
          <w:szCs w:val="24"/>
        </w:rPr>
        <w:t xml:space="preserve"> ESPACIOS PUBLICITARIOS EN EL VEHÍCULO: El </w:t>
      </w:r>
      <w:r w:rsidR="009503D5">
        <w:rPr>
          <w:rFonts w:cstheme="minorHAnsi"/>
          <w:sz w:val="24"/>
          <w:szCs w:val="24"/>
        </w:rPr>
        <w:t>ARRENDADOR</w:t>
      </w:r>
      <w:r w:rsidRPr="00E55DC0">
        <w:rPr>
          <w:rFonts w:cstheme="minorHAnsi"/>
          <w:sz w:val="24"/>
          <w:szCs w:val="24"/>
        </w:rPr>
        <w:t xml:space="preserve"> se reserva el derecho a utilizar los espacios interiores y exteriores del vehículo arrendado para usarlos con propósitos publicitarios durante la vigencia de ese contrato. </w:t>
      </w:r>
    </w:p>
    <w:p w14:paraId="0DADF1EC" w14:textId="77777777" w:rsidR="00D30EE5" w:rsidRPr="00E55DC0" w:rsidRDefault="00D30EE5" w:rsidP="00EC16F6">
      <w:pPr>
        <w:spacing w:after="0" w:line="276" w:lineRule="auto"/>
        <w:jc w:val="both"/>
        <w:rPr>
          <w:rFonts w:cstheme="minorHAnsi"/>
          <w:sz w:val="24"/>
          <w:szCs w:val="24"/>
          <w:u w:val="single"/>
        </w:rPr>
      </w:pPr>
    </w:p>
    <w:p w14:paraId="1B313D75" w14:textId="3D9E2333" w:rsidR="00891F9F" w:rsidRPr="00E55DC0" w:rsidRDefault="00EC16F6" w:rsidP="00891F9F">
      <w:pPr>
        <w:tabs>
          <w:tab w:val="left" w:pos="8640"/>
        </w:tabs>
        <w:jc w:val="both"/>
        <w:rPr>
          <w:rFonts w:cstheme="minorHAnsi"/>
          <w:sz w:val="24"/>
          <w:szCs w:val="24"/>
        </w:rPr>
      </w:pPr>
      <w:r w:rsidRPr="00E55DC0">
        <w:rPr>
          <w:rFonts w:cstheme="minorHAnsi"/>
          <w:sz w:val="24"/>
          <w:szCs w:val="24"/>
          <w:u w:val="single"/>
        </w:rPr>
        <w:t xml:space="preserve">DÉCIMA </w:t>
      </w:r>
      <w:r w:rsidR="00891F9F" w:rsidRPr="00E55DC0">
        <w:rPr>
          <w:rFonts w:cstheme="minorHAnsi"/>
          <w:sz w:val="24"/>
          <w:szCs w:val="24"/>
          <w:u w:val="single"/>
        </w:rPr>
        <w:t>OCTAVA</w:t>
      </w:r>
      <w:r w:rsidR="004D1CFF" w:rsidRPr="00E55DC0">
        <w:rPr>
          <w:rFonts w:cstheme="minorHAnsi"/>
          <w:sz w:val="24"/>
          <w:szCs w:val="24"/>
          <w:u w:val="single"/>
        </w:rPr>
        <w:t xml:space="preserve">. </w:t>
      </w:r>
      <w:r w:rsidR="00891F9F" w:rsidRPr="00E55DC0">
        <w:rPr>
          <w:rFonts w:cstheme="minorHAnsi"/>
          <w:sz w:val="24"/>
          <w:szCs w:val="24"/>
        </w:rPr>
        <w:t xml:space="preserve">NO RENUNCIA DE DERECHOS: El hecho de que </w:t>
      </w:r>
      <w:r w:rsidR="00DD5354">
        <w:rPr>
          <w:rFonts w:cstheme="minorHAnsi"/>
          <w:sz w:val="24"/>
          <w:szCs w:val="24"/>
        </w:rPr>
        <w:t xml:space="preserve">EL </w:t>
      </w:r>
      <w:r w:rsidR="009503D5">
        <w:rPr>
          <w:rFonts w:eastAsia="Roboto" w:cstheme="minorHAnsi"/>
          <w:sz w:val="24"/>
          <w:szCs w:val="24"/>
        </w:rPr>
        <w:t>ARRENDATARIO</w:t>
      </w:r>
      <w:r w:rsidR="00891F9F" w:rsidRPr="00E55DC0">
        <w:rPr>
          <w:rFonts w:cstheme="minorHAnsi"/>
          <w:sz w:val="24"/>
          <w:szCs w:val="24"/>
        </w:rPr>
        <w:t xml:space="preserve"> incumpla alguna de las obligaciones que contrae para con </w:t>
      </w:r>
      <w:r w:rsidR="00891F9F" w:rsidRPr="00E55DC0">
        <w:rPr>
          <w:rFonts w:eastAsia="Roboto" w:cstheme="minorHAnsi"/>
          <w:sz w:val="24"/>
          <w:szCs w:val="24"/>
        </w:rPr>
        <w:t xml:space="preserve">EL </w:t>
      </w:r>
      <w:r w:rsidR="009503D5">
        <w:rPr>
          <w:rFonts w:eastAsia="Roboto" w:cstheme="minorHAnsi"/>
          <w:sz w:val="24"/>
          <w:szCs w:val="24"/>
        </w:rPr>
        <w:t>ARRENDADOR</w:t>
      </w:r>
      <w:r w:rsidR="00891F9F" w:rsidRPr="00E55DC0">
        <w:rPr>
          <w:rFonts w:cstheme="minorHAnsi"/>
          <w:sz w:val="24"/>
          <w:szCs w:val="24"/>
        </w:rPr>
        <w:t xml:space="preserve"> en virtud del presente documento o que las cumpla imperfectamente o en forma distinta a la pactada, sin que </w:t>
      </w:r>
      <w:r w:rsidR="00891F9F" w:rsidRPr="00E55DC0">
        <w:rPr>
          <w:rFonts w:eastAsia="Roboto" w:cstheme="minorHAnsi"/>
          <w:sz w:val="24"/>
          <w:szCs w:val="24"/>
        </w:rPr>
        <w:t xml:space="preserve">EL </w:t>
      </w:r>
      <w:r w:rsidR="009503D5">
        <w:rPr>
          <w:rFonts w:eastAsia="Roboto" w:cstheme="minorHAnsi"/>
          <w:sz w:val="24"/>
          <w:szCs w:val="24"/>
        </w:rPr>
        <w:t>ARRENDADOR</w:t>
      </w:r>
      <w:r w:rsidR="00891F9F" w:rsidRPr="00E55DC0">
        <w:rPr>
          <w:rFonts w:cstheme="minorHAnsi"/>
          <w:sz w:val="24"/>
          <w:szCs w:val="24"/>
        </w:rPr>
        <w:t xml:space="preserve"> exija el exacto y fiel cumplimiento de tales obligaciones, ya sea judicial o extrajudicialmente, no implica ni se reputará como modificación de los términos de este contrato, ni como aceptación por parte del </w:t>
      </w:r>
      <w:r w:rsidR="00DD5354">
        <w:rPr>
          <w:rFonts w:cstheme="minorHAnsi"/>
          <w:sz w:val="24"/>
          <w:szCs w:val="24"/>
        </w:rPr>
        <w:t xml:space="preserve">EL </w:t>
      </w:r>
      <w:r w:rsidR="009503D5">
        <w:rPr>
          <w:rFonts w:eastAsia="Roboto" w:cstheme="minorHAnsi"/>
          <w:sz w:val="24"/>
          <w:szCs w:val="24"/>
        </w:rPr>
        <w:t>ARRENDADOR</w:t>
      </w:r>
      <w:r w:rsidR="00891F9F" w:rsidRPr="00E55DC0">
        <w:rPr>
          <w:rFonts w:cstheme="minorHAnsi"/>
          <w:sz w:val="24"/>
          <w:szCs w:val="24"/>
        </w:rPr>
        <w:t xml:space="preserve"> de los incumplimientos, cumplimientos imperfectos, tardíos o distintos a los pactados, y tampoco se tendrá como renuncia de los derechos contractuales o legales que le corresponden a </w:t>
      </w:r>
      <w:r w:rsidR="00DD5354">
        <w:rPr>
          <w:rFonts w:cstheme="minorHAnsi"/>
          <w:sz w:val="24"/>
          <w:szCs w:val="24"/>
        </w:rPr>
        <w:t xml:space="preserve">EL </w:t>
      </w:r>
      <w:r w:rsidR="009503D5">
        <w:rPr>
          <w:rFonts w:eastAsia="Roboto" w:cstheme="minorHAnsi"/>
          <w:sz w:val="24"/>
          <w:szCs w:val="24"/>
        </w:rPr>
        <w:t>ARRENDADOR</w:t>
      </w:r>
      <w:r w:rsidR="00891F9F" w:rsidRPr="00E55DC0">
        <w:rPr>
          <w:rFonts w:cstheme="minorHAnsi"/>
          <w:sz w:val="24"/>
          <w:szCs w:val="24"/>
        </w:rPr>
        <w:t xml:space="preserve"> y no obsta para que en el futuro </w:t>
      </w:r>
      <w:r w:rsidR="00891F9F" w:rsidRPr="00E55DC0">
        <w:rPr>
          <w:rFonts w:eastAsia="Roboto" w:cstheme="minorHAnsi"/>
          <w:sz w:val="24"/>
          <w:szCs w:val="24"/>
        </w:rPr>
        <w:t xml:space="preserve">EL </w:t>
      </w:r>
      <w:r w:rsidR="009503D5">
        <w:rPr>
          <w:rFonts w:eastAsia="Roboto" w:cstheme="minorHAnsi"/>
          <w:sz w:val="24"/>
          <w:szCs w:val="24"/>
        </w:rPr>
        <w:t>ARRENDADOR</w:t>
      </w:r>
      <w:r w:rsidR="00891F9F" w:rsidRPr="00E55DC0">
        <w:rPr>
          <w:rFonts w:cstheme="minorHAnsi"/>
          <w:sz w:val="24"/>
          <w:szCs w:val="24"/>
        </w:rPr>
        <w:t xml:space="preserve"> en cualquier momento, cuando así lo estime pertinente, le exija </w:t>
      </w:r>
      <w:r w:rsidR="00891F9F" w:rsidRPr="00DD5354">
        <w:rPr>
          <w:rFonts w:cstheme="minorHAnsi"/>
          <w:sz w:val="24"/>
          <w:szCs w:val="24"/>
        </w:rPr>
        <w:t>a</w:t>
      </w:r>
      <w:r w:rsidR="00DD5354">
        <w:rPr>
          <w:rFonts w:cstheme="minorHAnsi"/>
          <w:sz w:val="24"/>
          <w:szCs w:val="24"/>
        </w:rPr>
        <w:t xml:space="preserve"> EL</w:t>
      </w:r>
      <w:r w:rsidR="00891F9F" w:rsidRPr="00E55DC0">
        <w:rPr>
          <w:rFonts w:cstheme="minorHAnsi"/>
          <w:sz w:val="24"/>
          <w:szCs w:val="24"/>
        </w:rPr>
        <w:t xml:space="preserve"> </w:t>
      </w:r>
      <w:r w:rsidR="009503D5">
        <w:rPr>
          <w:rFonts w:eastAsia="Roboto" w:cstheme="minorHAnsi"/>
          <w:sz w:val="24"/>
          <w:szCs w:val="24"/>
        </w:rPr>
        <w:t>ARRENDATARIO</w:t>
      </w:r>
      <w:r w:rsidR="00891F9F" w:rsidRPr="00E55DC0">
        <w:rPr>
          <w:rFonts w:cstheme="minorHAnsi"/>
          <w:sz w:val="24"/>
          <w:szCs w:val="24"/>
        </w:rPr>
        <w:t xml:space="preserve">, judicial o extrajudicialmente, el fiel cumplimiento de las obligaciones pactadas en ejercicio de los derechos contractuales y/o legales que le corresponden. </w:t>
      </w:r>
      <w:bookmarkStart w:id="1" w:name="_xw3chwxze7eg" w:colFirst="0" w:colLast="0"/>
      <w:bookmarkStart w:id="2" w:name="_716ojikf8sqb" w:colFirst="0" w:colLast="0"/>
      <w:bookmarkStart w:id="3" w:name="_25b2l0r" w:colFirst="0" w:colLast="0"/>
      <w:bookmarkStart w:id="4" w:name="_qta6htgzfr8m" w:colFirst="0" w:colLast="0"/>
      <w:bookmarkEnd w:id="1"/>
      <w:bookmarkEnd w:id="2"/>
      <w:bookmarkEnd w:id="3"/>
      <w:bookmarkEnd w:id="4"/>
    </w:p>
    <w:p w14:paraId="5F4C8FFF" w14:textId="7B9D75D6" w:rsidR="001B391A" w:rsidRPr="00E55DC0" w:rsidRDefault="00891F9F" w:rsidP="00891F9F">
      <w:pPr>
        <w:tabs>
          <w:tab w:val="left" w:pos="8640"/>
        </w:tabs>
        <w:jc w:val="both"/>
        <w:rPr>
          <w:rFonts w:cstheme="minorHAnsi"/>
          <w:sz w:val="24"/>
          <w:szCs w:val="24"/>
        </w:rPr>
      </w:pPr>
      <w:r w:rsidRPr="00E55DC0">
        <w:rPr>
          <w:rFonts w:cstheme="minorHAnsi"/>
          <w:sz w:val="24"/>
          <w:szCs w:val="24"/>
          <w:u w:val="single"/>
        </w:rPr>
        <w:t>DÉCIMA NOVENA</w:t>
      </w:r>
      <w:r w:rsidR="001D65BE" w:rsidRPr="00E55DC0">
        <w:rPr>
          <w:rFonts w:cstheme="minorHAnsi"/>
          <w:sz w:val="24"/>
          <w:szCs w:val="24"/>
          <w:u w:val="single"/>
        </w:rPr>
        <w:t>.</w:t>
      </w:r>
      <w:r w:rsidR="001B391A" w:rsidRPr="00E55DC0">
        <w:rPr>
          <w:rFonts w:cstheme="minorHAnsi"/>
          <w:sz w:val="24"/>
          <w:szCs w:val="24"/>
        </w:rPr>
        <w:t xml:space="preserve"> MODIFICACIONES</w:t>
      </w:r>
      <w:r w:rsidR="001D65BE" w:rsidRPr="00E55DC0">
        <w:rPr>
          <w:rFonts w:cstheme="minorHAnsi"/>
          <w:sz w:val="24"/>
          <w:szCs w:val="24"/>
        </w:rPr>
        <w:t xml:space="preserve">: </w:t>
      </w:r>
      <w:r w:rsidR="001B391A" w:rsidRPr="00E55DC0">
        <w:rPr>
          <w:rFonts w:cstheme="minorHAnsi"/>
          <w:sz w:val="24"/>
          <w:szCs w:val="24"/>
        </w:rPr>
        <w:t>El presente contrato podrá ser modificado o enmendado únicamente por escrito y con el consentimiento mutuo de las partes</w:t>
      </w:r>
      <w:r w:rsidR="00B77251">
        <w:rPr>
          <w:rFonts w:cstheme="minorHAnsi"/>
          <w:sz w:val="24"/>
          <w:szCs w:val="24"/>
        </w:rPr>
        <w:t xml:space="preserve">, salvo las excepciones establecidas en el presente contrato. </w:t>
      </w:r>
    </w:p>
    <w:p w14:paraId="7BB1F88E" w14:textId="2B0CA30B" w:rsidR="001B391A" w:rsidRPr="00E55DC0" w:rsidRDefault="001B391A" w:rsidP="001B391A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5" w:name="_kgcv8k" w:colFirst="0" w:colLast="0"/>
      <w:bookmarkEnd w:id="5"/>
      <w:r w:rsidRPr="00E55DC0">
        <w:rPr>
          <w:rFonts w:asciiTheme="minorHAnsi" w:hAnsiTheme="minorHAnsi" w:cstheme="minorHAnsi"/>
          <w:sz w:val="24"/>
          <w:szCs w:val="24"/>
          <w:u w:val="single"/>
        </w:rPr>
        <w:lastRenderedPageBreak/>
        <w:t>VIGÉSIMA</w:t>
      </w:r>
      <w:r w:rsidR="001D65BE" w:rsidRPr="00E55DC0">
        <w:rPr>
          <w:rFonts w:asciiTheme="minorHAnsi" w:hAnsiTheme="minorHAnsi" w:cstheme="minorHAnsi"/>
          <w:sz w:val="24"/>
          <w:szCs w:val="24"/>
          <w:u w:val="single"/>
        </w:rPr>
        <w:t>.</w:t>
      </w:r>
      <w:r w:rsidRPr="00E55DC0">
        <w:rPr>
          <w:rFonts w:asciiTheme="minorHAnsi" w:hAnsiTheme="minorHAnsi" w:cstheme="minorHAnsi"/>
          <w:sz w:val="24"/>
          <w:szCs w:val="24"/>
        </w:rPr>
        <w:t xml:space="preserve"> NULIDAD PARCIAL</w:t>
      </w:r>
      <w:r w:rsidR="001D65BE" w:rsidRPr="00E55DC0">
        <w:rPr>
          <w:rFonts w:asciiTheme="minorHAnsi" w:hAnsiTheme="minorHAnsi" w:cstheme="minorHAnsi"/>
          <w:sz w:val="24"/>
          <w:szCs w:val="24"/>
        </w:rPr>
        <w:t>:</w:t>
      </w:r>
      <w:bookmarkStart w:id="6" w:name="_80fr3gahf4dd" w:colFirst="0" w:colLast="0"/>
      <w:bookmarkEnd w:id="6"/>
      <w:r w:rsidR="001D65BE" w:rsidRPr="00E55DC0">
        <w:rPr>
          <w:rFonts w:asciiTheme="minorHAnsi" w:hAnsiTheme="minorHAnsi" w:cstheme="minorHAnsi"/>
          <w:sz w:val="24"/>
          <w:szCs w:val="24"/>
        </w:rPr>
        <w:t xml:space="preserve"> </w:t>
      </w:r>
      <w:r w:rsidRPr="00E55DC0">
        <w:rPr>
          <w:rFonts w:asciiTheme="minorHAnsi" w:hAnsiTheme="minorHAnsi" w:cstheme="minorHAnsi"/>
          <w:sz w:val="24"/>
          <w:szCs w:val="24"/>
        </w:rPr>
        <w:t>En el caso de que alguna de las disposiciones contenidas en este contrato sea considerada nula, inválida o inaplicable, dicha nulidad, invalidez o inaplicabilidad no afectará a las demás disposiciones del contrato, que continuarán siendo válidas y aplicables en toda su extensión.</w:t>
      </w:r>
      <w:bookmarkStart w:id="7" w:name="_r2xx95plp4gk" w:colFirst="0" w:colLast="0"/>
      <w:bookmarkEnd w:id="7"/>
    </w:p>
    <w:p w14:paraId="42D5A96E" w14:textId="7EA9FBE2" w:rsidR="001B391A" w:rsidRPr="00E55DC0" w:rsidRDefault="001D65BE" w:rsidP="001D65BE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E55DC0">
        <w:rPr>
          <w:rFonts w:asciiTheme="minorHAnsi" w:hAnsiTheme="minorHAnsi" w:cstheme="minorHAnsi"/>
          <w:sz w:val="24"/>
          <w:szCs w:val="24"/>
          <w:u w:val="single"/>
        </w:rPr>
        <w:t xml:space="preserve">VIGÉSIMA </w:t>
      </w:r>
      <w:r w:rsidR="00891F9F" w:rsidRPr="00E55DC0">
        <w:rPr>
          <w:rFonts w:asciiTheme="minorHAnsi" w:hAnsiTheme="minorHAnsi" w:cstheme="minorHAnsi"/>
          <w:sz w:val="24"/>
          <w:szCs w:val="24"/>
          <w:u w:val="single"/>
        </w:rPr>
        <w:t>PRIMERA</w:t>
      </w:r>
      <w:r w:rsidRPr="00E55DC0">
        <w:rPr>
          <w:rFonts w:asciiTheme="minorHAnsi" w:hAnsiTheme="minorHAnsi" w:cstheme="minorHAnsi"/>
          <w:sz w:val="24"/>
          <w:szCs w:val="24"/>
          <w:u w:val="single"/>
        </w:rPr>
        <w:t>.</w:t>
      </w:r>
      <w:r w:rsidRPr="00E55DC0">
        <w:rPr>
          <w:rFonts w:asciiTheme="minorHAnsi" w:hAnsiTheme="minorHAnsi" w:cstheme="minorHAnsi"/>
          <w:sz w:val="24"/>
          <w:szCs w:val="24"/>
        </w:rPr>
        <w:t xml:space="preserve"> </w:t>
      </w:r>
      <w:r w:rsidR="001B391A" w:rsidRPr="00E55DC0">
        <w:rPr>
          <w:rFonts w:asciiTheme="minorHAnsi" w:hAnsiTheme="minorHAnsi" w:cstheme="minorHAnsi"/>
          <w:sz w:val="24"/>
          <w:szCs w:val="24"/>
        </w:rPr>
        <w:t>CESIÓN DE DERECHOS Y OBLIGACIONES</w:t>
      </w:r>
      <w:r w:rsidRPr="00E55DC0">
        <w:rPr>
          <w:rFonts w:asciiTheme="minorHAnsi" w:hAnsiTheme="minorHAnsi" w:cstheme="minorHAnsi"/>
          <w:sz w:val="24"/>
          <w:szCs w:val="24"/>
        </w:rPr>
        <w:t>: Las</w:t>
      </w:r>
      <w:r w:rsidR="001B391A" w:rsidRPr="00E55DC0">
        <w:rPr>
          <w:rFonts w:asciiTheme="minorHAnsi" w:hAnsiTheme="minorHAnsi" w:cstheme="minorHAnsi"/>
          <w:sz w:val="24"/>
          <w:szCs w:val="24"/>
        </w:rPr>
        <w:t xml:space="preserve"> obligaciones que </w:t>
      </w:r>
      <w:r w:rsidR="001B391A" w:rsidRPr="00E55DC0">
        <w:rPr>
          <w:rFonts w:asciiTheme="minorHAnsi" w:eastAsia="Roboto" w:hAnsiTheme="minorHAnsi" w:cstheme="minorHAnsi"/>
          <w:sz w:val="24"/>
          <w:szCs w:val="24"/>
        </w:rPr>
        <w:t xml:space="preserve">EL </w:t>
      </w:r>
      <w:r w:rsidR="009503D5">
        <w:rPr>
          <w:rFonts w:asciiTheme="minorHAnsi" w:eastAsia="Roboto" w:hAnsiTheme="minorHAnsi" w:cstheme="minorHAnsi"/>
          <w:sz w:val="24"/>
          <w:szCs w:val="24"/>
        </w:rPr>
        <w:t>ARRENDATARIO</w:t>
      </w:r>
      <w:r w:rsidR="001B391A" w:rsidRPr="00E55DC0">
        <w:rPr>
          <w:rFonts w:asciiTheme="minorHAnsi" w:hAnsiTheme="minorHAnsi" w:cstheme="minorHAnsi"/>
          <w:sz w:val="24"/>
          <w:szCs w:val="24"/>
        </w:rPr>
        <w:t xml:space="preserve"> adquiere </w:t>
      </w:r>
      <w:r w:rsidRPr="00E55DC0">
        <w:rPr>
          <w:rFonts w:asciiTheme="minorHAnsi" w:hAnsiTheme="minorHAnsi" w:cstheme="minorHAnsi"/>
          <w:sz w:val="24"/>
          <w:szCs w:val="24"/>
        </w:rPr>
        <w:t xml:space="preserve">frente al </w:t>
      </w:r>
      <w:r w:rsidR="009503D5">
        <w:rPr>
          <w:rFonts w:asciiTheme="minorHAnsi" w:hAnsiTheme="minorHAnsi" w:cstheme="minorHAnsi"/>
          <w:sz w:val="24"/>
          <w:szCs w:val="24"/>
        </w:rPr>
        <w:t>ARRENDADOR</w:t>
      </w:r>
      <w:r w:rsidRPr="00E55DC0">
        <w:rPr>
          <w:rFonts w:asciiTheme="minorHAnsi" w:hAnsiTheme="minorHAnsi" w:cstheme="minorHAnsi"/>
          <w:sz w:val="24"/>
          <w:szCs w:val="24"/>
        </w:rPr>
        <w:t xml:space="preserve"> </w:t>
      </w:r>
      <w:r w:rsidR="001B391A" w:rsidRPr="00E55DC0">
        <w:rPr>
          <w:rFonts w:asciiTheme="minorHAnsi" w:hAnsiTheme="minorHAnsi" w:cstheme="minorHAnsi"/>
          <w:sz w:val="24"/>
          <w:szCs w:val="24"/>
        </w:rPr>
        <w:t>mediante el presente documento, no podrán ser traspasad</w:t>
      </w:r>
      <w:r w:rsidR="00B77251" w:rsidRPr="00B77251">
        <w:rPr>
          <w:rFonts w:asciiTheme="minorHAnsi" w:hAnsiTheme="minorHAnsi" w:cstheme="minorHAnsi"/>
          <w:color w:val="0070C0"/>
          <w:sz w:val="24"/>
          <w:szCs w:val="24"/>
        </w:rPr>
        <w:t>a</w:t>
      </w:r>
      <w:r w:rsidR="001B391A" w:rsidRPr="00E55DC0">
        <w:rPr>
          <w:rFonts w:asciiTheme="minorHAnsi" w:hAnsiTheme="minorHAnsi" w:cstheme="minorHAnsi"/>
          <w:sz w:val="24"/>
          <w:szCs w:val="24"/>
        </w:rPr>
        <w:t>s o cedid</w:t>
      </w:r>
      <w:r w:rsidR="00B77251" w:rsidRPr="00B77251">
        <w:rPr>
          <w:rFonts w:asciiTheme="minorHAnsi" w:hAnsiTheme="minorHAnsi" w:cstheme="minorHAnsi"/>
          <w:color w:val="0070C0"/>
          <w:sz w:val="24"/>
          <w:szCs w:val="24"/>
        </w:rPr>
        <w:t>a</w:t>
      </w:r>
      <w:r w:rsidR="001B391A" w:rsidRPr="00E55DC0">
        <w:rPr>
          <w:rFonts w:asciiTheme="minorHAnsi" w:hAnsiTheme="minorHAnsi" w:cstheme="minorHAnsi"/>
          <w:sz w:val="24"/>
          <w:szCs w:val="24"/>
        </w:rPr>
        <w:t xml:space="preserve">s a terceros, sin el consentimiento previo y por escrito de </w:t>
      </w:r>
      <w:r w:rsidRPr="00E55DC0">
        <w:rPr>
          <w:rFonts w:asciiTheme="minorHAnsi" w:eastAsia="Roboto" w:hAnsiTheme="minorHAnsi" w:cstheme="minorHAnsi"/>
          <w:sz w:val="24"/>
          <w:szCs w:val="24"/>
        </w:rPr>
        <w:t xml:space="preserve">EL </w:t>
      </w:r>
      <w:r w:rsidR="009503D5">
        <w:rPr>
          <w:rFonts w:asciiTheme="minorHAnsi" w:eastAsia="Roboto" w:hAnsiTheme="minorHAnsi" w:cstheme="minorHAnsi"/>
          <w:sz w:val="24"/>
          <w:szCs w:val="24"/>
        </w:rPr>
        <w:t>ARRENDADOR</w:t>
      </w:r>
      <w:r w:rsidR="001B391A" w:rsidRPr="00E55DC0">
        <w:rPr>
          <w:rFonts w:asciiTheme="minorHAnsi" w:hAnsiTheme="minorHAnsi" w:cstheme="minorHAnsi"/>
          <w:sz w:val="24"/>
          <w:szCs w:val="24"/>
        </w:rPr>
        <w:t xml:space="preserve">. No obstante, </w:t>
      </w:r>
      <w:r w:rsidRPr="00E55DC0">
        <w:rPr>
          <w:rFonts w:asciiTheme="minorHAnsi" w:eastAsia="Roboto" w:hAnsiTheme="minorHAnsi" w:cstheme="minorHAnsi"/>
          <w:sz w:val="24"/>
          <w:szCs w:val="24"/>
        </w:rPr>
        <w:t xml:space="preserve">EL </w:t>
      </w:r>
      <w:r w:rsidR="009503D5">
        <w:rPr>
          <w:rFonts w:asciiTheme="minorHAnsi" w:eastAsia="Roboto" w:hAnsiTheme="minorHAnsi" w:cstheme="minorHAnsi"/>
          <w:sz w:val="24"/>
          <w:szCs w:val="24"/>
        </w:rPr>
        <w:t>ARRENDADOR</w:t>
      </w:r>
      <w:r w:rsidR="001B391A" w:rsidRPr="00E55DC0">
        <w:rPr>
          <w:rFonts w:asciiTheme="minorHAnsi" w:hAnsiTheme="minorHAnsi" w:cstheme="minorHAnsi"/>
          <w:sz w:val="24"/>
          <w:szCs w:val="24"/>
        </w:rPr>
        <w:t xml:space="preserve"> podrá, a su entera discreción y en el momento en que lo estime conveniente y sin necesidad de notificación previa a </w:t>
      </w:r>
      <w:r w:rsidR="001B391A" w:rsidRPr="00E55DC0">
        <w:rPr>
          <w:rFonts w:asciiTheme="minorHAnsi" w:eastAsia="Roboto" w:hAnsiTheme="minorHAnsi" w:cstheme="minorHAnsi"/>
          <w:sz w:val="24"/>
          <w:szCs w:val="24"/>
        </w:rPr>
        <w:t xml:space="preserve">EL </w:t>
      </w:r>
      <w:r w:rsidR="009503D5">
        <w:rPr>
          <w:rFonts w:asciiTheme="minorHAnsi" w:eastAsia="Roboto" w:hAnsiTheme="minorHAnsi" w:cstheme="minorHAnsi"/>
          <w:sz w:val="24"/>
          <w:szCs w:val="24"/>
        </w:rPr>
        <w:t>ARRENDATARIO</w:t>
      </w:r>
      <w:r w:rsidR="001B391A" w:rsidRPr="00E55DC0">
        <w:rPr>
          <w:rFonts w:asciiTheme="minorHAnsi" w:hAnsiTheme="minorHAnsi" w:cstheme="minorHAnsi"/>
          <w:sz w:val="24"/>
          <w:szCs w:val="24"/>
        </w:rPr>
        <w:t>, vender, traspasar o ceder</w:t>
      </w:r>
      <w:r w:rsidRPr="00E55DC0">
        <w:rPr>
          <w:rFonts w:asciiTheme="minorHAnsi" w:hAnsiTheme="minorHAnsi" w:cstheme="minorHAnsi"/>
          <w:sz w:val="24"/>
          <w:szCs w:val="24"/>
        </w:rPr>
        <w:t xml:space="preserve"> el presente contrato.</w:t>
      </w:r>
    </w:p>
    <w:p w14:paraId="7619D9E6" w14:textId="6197A4A9" w:rsidR="001B391A" w:rsidRPr="00E55DC0" w:rsidRDefault="001D65BE" w:rsidP="00D21EAE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8" w:name="_ork7fto0qe3w" w:colFirst="0" w:colLast="0"/>
      <w:bookmarkEnd w:id="8"/>
      <w:r w:rsidRPr="00E55DC0">
        <w:rPr>
          <w:rFonts w:asciiTheme="minorHAnsi" w:hAnsiTheme="minorHAnsi" w:cstheme="minorHAnsi"/>
          <w:sz w:val="24"/>
          <w:szCs w:val="24"/>
          <w:u w:val="single"/>
        </w:rPr>
        <w:t xml:space="preserve">VIGÉSIMA </w:t>
      </w:r>
      <w:r w:rsidR="00891F9F" w:rsidRPr="00E55DC0">
        <w:rPr>
          <w:rFonts w:asciiTheme="minorHAnsi" w:hAnsiTheme="minorHAnsi" w:cstheme="minorHAnsi"/>
          <w:sz w:val="24"/>
          <w:szCs w:val="24"/>
          <w:u w:val="single"/>
        </w:rPr>
        <w:t>SEGUNDA</w:t>
      </w:r>
      <w:r w:rsidRPr="00E55DC0">
        <w:rPr>
          <w:rFonts w:asciiTheme="minorHAnsi" w:hAnsiTheme="minorHAnsi" w:cstheme="minorHAnsi"/>
          <w:sz w:val="24"/>
          <w:szCs w:val="24"/>
          <w:u w:val="single"/>
        </w:rPr>
        <w:t>.</w:t>
      </w:r>
      <w:r w:rsidR="00D21EAE" w:rsidRPr="00E55DC0">
        <w:rPr>
          <w:rFonts w:asciiTheme="minorHAnsi" w:hAnsiTheme="minorHAnsi" w:cstheme="minorHAnsi"/>
          <w:sz w:val="24"/>
          <w:szCs w:val="24"/>
        </w:rPr>
        <w:t xml:space="preserve"> </w:t>
      </w:r>
      <w:r w:rsidR="001B391A" w:rsidRPr="00E55DC0">
        <w:rPr>
          <w:rFonts w:asciiTheme="minorHAnsi" w:hAnsiTheme="minorHAnsi" w:cstheme="minorHAnsi"/>
          <w:sz w:val="24"/>
          <w:szCs w:val="24"/>
        </w:rPr>
        <w:t>NOTIFICACIONES</w:t>
      </w:r>
      <w:r w:rsidRPr="00E55DC0">
        <w:rPr>
          <w:rFonts w:asciiTheme="minorHAnsi" w:hAnsiTheme="minorHAnsi" w:cstheme="minorHAnsi"/>
          <w:sz w:val="24"/>
          <w:szCs w:val="24"/>
        </w:rPr>
        <w:t xml:space="preserve">: </w:t>
      </w:r>
      <w:r w:rsidR="001B391A" w:rsidRPr="00E55DC0">
        <w:rPr>
          <w:rFonts w:asciiTheme="minorHAnsi" w:hAnsiTheme="minorHAnsi" w:cstheme="minorHAnsi"/>
          <w:sz w:val="24"/>
          <w:szCs w:val="24"/>
        </w:rPr>
        <w:t>A los efectos de las notificaciones y cualquier comunicación entre quienes suscriben el contenido del presente documento</w:t>
      </w:r>
      <w:r w:rsidR="00D21EAE" w:rsidRPr="00E55DC0">
        <w:rPr>
          <w:rFonts w:asciiTheme="minorHAnsi" w:hAnsiTheme="minorHAnsi" w:cstheme="minorHAnsi"/>
          <w:sz w:val="24"/>
          <w:szCs w:val="24"/>
        </w:rPr>
        <w:t xml:space="preserve">, </w:t>
      </w:r>
      <w:r w:rsidR="001B391A" w:rsidRPr="00E55DC0">
        <w:rPr>
          <w:rFonts w:asciiTheme="minorHAnsi" w:hAnsiTheme="minorHAnsi" w:cstheme="minorHAnsi"/>
          <w:sz w:val="24"/>
          <w:szCs w:val="24"/>
        </w:rPr>
        <w:t xml:space="preserve">se realizarán </w:t>
      </w:r>
      <w:r w:rsidR="00B77251">
        <w:rPr>
          <w:rFonts w:asciiTheme="minorHAnsi" w:hAnsiTheme="minorHAnsi" w:cstheme="minorHAnsi"/>
          <w:sz w:val="24"/>
          <w:szCs w:val="24"/>
        </w:rPr>
        <w:t>utilizándolos siguientes datos</w:t>
      </w:r>
      <w:r w:rsidR="001B391A" w:rsidRPr="00E55DC0">
        <w:rPr>
          <w:rFonts w:asciiTheme="minorHAnsi" w:hAnsiTheme="minorHAnsi" w:cstheme="minorHAnsi"/>
          <w:sz w:val="24"/>
          <w:szCs w:val="24"/>
        </w:rPr>
        <w:t>:</w:t>
      </w:r>
    </w:p>
    <w:p w14:paraId="58C93767" w14:textId="77777777" w:rsidR="001B391A" w:rsidRPr="00E55DC0" w:rsidRDefault="001B391A" w:rsidP="001B391A">
      <w:pPr>
        <w:tabs>
          <w:tab w:val="left" w:pos="8640"/>
        </w:tabs>
        <w:rPr>
          <w:rFonts w:cstheme="minorHAnsi"/>
          <w:sz w:val="24"/>
          <w:szCs w:val="24"/>
        </w:rPr>
      </w:pPr>
    </w:p>
    <w:tbl>
      <w:tblPr>
        <w:tblStyle w:val="Style13"/>
        <w:tblW w:w="93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7"/>
        <w:gridCol w:w="7553"/>
      </w:tblGrid>
      <w:tr w:rsidR="00E55DC0" w:rsidRPr="00E55DC0" w14:paraId="73ECE818" w14:textId="77777777" w:rsidTr="00E154EA">
        <w:trPr>
          <w:trHeight w:val="420"/>
        </w:trPr>
        <w:tc>
          <w:tcPr>
            <w:tcW w:w="93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F4528" w14:textId="23ADC5ED" w:rsidR="001B391A" w:rsidRPr="00E55DC0" w:rsidRDefault="001B391A" w:rsidP="00E154EA">
            <w:pPr>
              <w:widowControl w:val="0"/>
              <w:rPr>
                <w:rFonts w:asciiTheme="minorHAnsi" w:eastAsia="Roboto" w:hAnsiTheme="minorHAnsi" w:cstheme="minorHAnsi"/>
                <w:sz w:val="24"/>
                <w:szCs w:val="24"/>
              </w:rPr>
            </w:pPr>
            <w:r w:rsidRPr="00E55DC0">
              <w:rPr>
                <w:rFonts w:asciiTheme="minorHAnsi" w:hAnsiTheme="minorHAnsi" w:cstheme="minorHAnsi"/>
                <w:sz w:val="24"/>
                <w:szCs w:val="24"/>
              </w:rPr>
              <w:t xml:space="preserve">Para </w:t>
            </w:r>
            <w:r w:rsidR="00D21EAE" w:rsidRPr="00E55DC0">
              <w:rPr>
                <w:rFonts w:asciiTheme="minorHAnsi" w:eastAsia="Roboto" w:hAnsiTheme="minorHAnsi" w:cstheme="minorHAnsi"/>
                <w:sz w:val="24"/>
                <w:szCs w:val="24"/>
              </w:rPr>
              <w:t xml:space="preserve">EL </w:t>
            </w:r>
            <w:r w:rsidR="009503D5">
              <w:rPr>
                <w:rFonts w:asciiTheme="minorHAnsi" w:eastAsia="Roboto" w:hAnsiTheme="minorHAnsi" w:cstheme="minorHAnsi"/>
                <w:sz w:val="24"/>
                <w:szCs w:val="24"/>
              </w:rPr>
              <w:t>ARRENDADOR</w:t>
            </w:r>
          </w:p>
        </w:tc>
      </w:tr>
      <w:tr w:rsidR="00E55DC0" w:rsidRPr="00E55DC0" w14:paraId="455E8EE1" w14:textId="77777777" w:rsidTr="00E154EA"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D561" w14:textId="77777777" w:rsidR="001B391A" w:rsidRPr="00E55DC0" w:rsidRDefault="001B391A" w:rsidP="00E154EA">
            <w:pPr>
              <w:widowContro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E55DC0">
              <w:rPr>
                <w:rFonts w:asciiTheme="minorHAnsi" w:hAnsiTheme="minorHAnsi" w:cstheme="minorHAnsi"/>
                <w:sz w:val="24"/>
                <w:szCs w:val="24"/>
              </w:rPr>
              <w:t>Dirección</w:t>
            </w:r>
          </w:p>
        </w:tc>
        <w:tc>
          <w:tcPr>
            <w:tcW w:w="7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6E365" w14:textId="77777777" w:rsidR="001B391A" w:rsidRPr="00E55DC0" w:rsidRDefault="001B391A" w:rsidP="00E154EA">
            <w:pPr>
              <w:widowContro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55DC0" w:rsidRPr="00E55DC0" w14:paraId="482E1744" w14:textId="77777777" w:rsidTr="00E154EA"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C2ADF" w14:textId="77777777" w:rsidR="001B391A" w:rsidRPr="00E55DC0" w:rsidRDefault="001B391A" w:rsidP="00E154EA">
            <w:pPr>
              <w:widowContro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E55DC0">
              <w:rPr>
                <w:rFonts w:asciiTheme="minorHAnsi" w:hAnsiTheme="minorHAnsi" w:cstheme="minorHAnsi"/>
                <w:sz w:val="24"/>
                <w:szCs w:val="24"/>
              </w:rPr>
              <w:t>Email</w:t>
            </w:r>
          </w:p>
        </w:tc>
        <w:tc>
          <w:tcPr>
            <w:tcW w:w="755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5A4C0" w14:textId="77777777" w:rsidR="001B391A" w:rsidRPr="00E55DC0" w:rsidRDefault="001B391A" w:rsidP="00E154EA">
            <w:pPr>
              <w:widowContro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55DC0" w:rsidRPr="00E55DC0" w14:paraId="1228C8E8" w14:textId="77777777" w:rsidTr="00E154EA"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F6A6A" w14:textId="77777777" w:rsidR="001B391A" w:rsidRPr="00E55DC0" w:rsidRDefault="001B391A" w:rsidP="00E154EA">
            <w:pPr>
              <w:widowContro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E55DC0">
              <w:rPr>
                <w:rFonts w:asciiTheme="minorHAnsi" w:hAnsiTheme="minorHAnsi" w:cstheme="minorHAnsi"/>
                <w:sz w:val="24"/>
                <w:szCs w:val="24"/>
              </w:rPr>
              <w:t>Teléfono</w:t>
            </w:r>
          </w:p>
        </w:tc>
        <w:tc>
          <w:tcPr>
            <w:tcW w:w="7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22EC3" w14:textId="77777777" w:rsidR="001B391A" w:rsidRPr="00E55DC0" w:rsidRDefault="001B391A" w:rsidP="00E154EA">
            <w:pPr>
              <w:widowContro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21EAE" w:rsidRPr="00E55DC0" w14:paraId="2710079C" w14:textId="77777777" w:rsidTr="00E154EA"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02C7F" w14:textId="77777777" w:rsidR="001B391A" w:rsidRPr="00E55DC0" w:rsidRDefault="001B391A" w:rsidP="00E154EA">
            <w:pPr>
              <w:widowContro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E55DC0">
              <w:rPr>
                <w:rFonts w:asciiTheme="minorHAnsi" w:hAnsiTheme="minorHAnsi" w:cstheme="minorHAnsi"/>
                <w:sz w:val="24"/>
                <w:szCs w:val="24"/>
              </w:rPr>
              <w:t>A la atención de</w:t>
            </w:r>
          </w:p>
        </w:tc>
        <w:tc>
          <w:tcPr>
            <w:tcW w:w="755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7D12A" w14:textId="77777777" w:rsidR="001B391A" w:rsidRPr="00E55DC0" w:rsidRDefault="001B391A" w:rsidP="00E154EA">
            <w:pPr>
              <w:widowContro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76133A5" w14:textId="77777777" w:rsidR="00872E22" w:rsidRPr="00E55DC0" w:rsidRDefault="00872E22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tbl>
      <w:tblPr>
        <w:tblStyle w:val="Style13"/>
        <w:tblW w:w="93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7"/>
        <w:gridCol w:w="7553"/>
      </w:tblGrid>
      <w:tr w:rsidR="00E55DC0" w:rsidRPr="00E55DC0" w14:paraId="3A19324B" w14:textId="77777777" w:rsidTr="00E154EA">
        <w:trPr>
          <w:trHeight w:val="420"/>
        </w:trPr>
        <w:tc>
          <w:tcPr>
            <w:tcW w:w="93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2F622" w14:textId="119195E2" w:rsidR="00D21EAE" w:rsidRPr="00E55DC0" w:rsidRDefault="00D21EAE" w:rsidP="00E154EA">
            <w:pPr>
              <w:widowControl w:val="0"/>
              <w:rPr>
                <w:rFonts w:asciiTheme="minorHAnsi" w:eastAsia="Roboto" w:hAnsiTheme="minorHAnsi" w:cstheme="minorHAnsi"/>
                <w:sz w:val="24"/>
                <w:szCs w:val="24"/>
              </w:rPr>
            </w:pPr>
            <w:r w:rsidRPr="00E55DC0">
              <w:rPr>
                <w:rFonts w:asciiTheme="minorHAnsi" w:hAnsiTheme="minorHAnsi" w:cstheme="minorHAnsi"/>
                <w:sz w:val="24"/>
                <w:szCs w:val="24"/>
              </w:rPr>
              <w:t xml:space="preserve">Para </w:t>
            </w:r>
            <w:r w:rsidRPr="00E55DC0">
              <w:rPr>
                <w:rFonts w:asciiTheme="minorHAnsi" w:eastAsia="Roboto" w:hAnsiTheme="minorHAnsi" w:cstheme="minorHAnsi"/>
                <w:sz w:val="24"/>
                <w:szCs w:val="24"/>
              </w:rPr>
              <w:t xml:space="preserve">EL </w:t>
            </w:r>
            <w:r w:rsidR="009503D5">
              <w:rPr>
                <w:rFonts w:asciiTheme="minorHAnsi" w:eastAsia="Roboto" w:hAnsiTheme="minorHAnsi" w:cstheme="minorHAnsi"/>
                <w:sz w:val="24"/>
                <w:szCs w:val="24"/>
              </w:rPr>
              <w:t>ARRENDATARIO</w:t>
            </w:r>
          </w:p>
        </w:tc>
      </w:tr>
      <w:tr w:rsidR="00E55DC0" w:rsidRPr="00E55DC0" w14:paraId="7FC413CD" w14:textId="77777777" w:rsidTr="00E154EA"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B4D12" w14:textId="77777777" w:rsidR="00D21EAE" w:rsidRPr="00E55DC0" w:rsidRDefault="00D21EAE" w:rsidP="00E154EA">
            <w:pPr>
              <w:widowContro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E55DC0">
              <w:rPr>
                <w:rFonts w:asciiTheme="minorHAnsi" w:hAnsiTheme="minorHAnsi" w:cstheme="minorHAnsi"/>
                <w:sz w:val="24"/>
                <w:szCs w:val="24"/>
              </w:rPr>
              <w:t>Dirección</w:t>
            </w:r>
          </w:p>
        </w:tc>
        <w:tc>
          <w:tcPr>
            <w:tcW w:w="7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A5FA" w14:textId="77777777" w:rsidR="00D21EAE" w:rsidRPr="00E55DC0" w:rsidRDefault="00D21EAE" w:rsidP="00E154EA">
            <w:pPr>
              <w:widowContro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55DC0" w:rsidRPr="00E55DC0" w14:paraId="502F8F8C" w14:textId="77777777" w:rsidTr="00E154EA"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89137" w14:textId="77777777" w:rsidR="00D21EAE" w:rsidRPr="00E55DC0" w:rsidRDefault="00D21EAE" w:rsidP="00E154EA">
            <w:pPr>
              <w:widowContro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E55DC0">
              <w:rPr>
                <w:rFonts w:asciiTheme="minorHAnsi" w:hAnsiTheme="minorHAnsi" w:cstheme="minorHAnsi"/>
                <w:sz w:val="24"/>
                <w:szCs w:val="24"/>
              </w:rPr>
              <w:t>Email</w:t>
            </w:r>
          </w:p>
        </w:tc>
        <w:tc>
          <w:tcPr>
            <w:tcW w:w="755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7BAA1" w14:textId="77777777" w:rsidR="00D21EAE" w:rsidRPr="00E55DC0" w:rsidRDefault="00D21EAE" w:rsidP="00E154EA">
            <w:pPr>
              <w:widowContro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55DC0" w:rsidRPr="00E55DC0" w14:paraId="33CA11F6" w14:textId="77777777" w:rsidTr="00E154EA"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2DEA0" w14:textId="77777777" w:rsidR="00D21EAE" w:rsidRPr="00E55DC0" w:rsidRDefault="00D21EAE" w:rsidP="00E154EA">
            <w:pPr>
              <w:widowContro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E55DC0">
              <w:rPr>
                <w:rFonts w:asciiTheme="minorHAnsi" w:hAnsiTheme="minorHAnsi" w:cstheme="minorHAnsi"/>
                <w:sz w:val="24"/>
                <w:szCs w:val="24"/>
              </w:rPr>
              <w:t>Teléfono</w:t>
            </w:r>
          </w:p>
        </w:tc>
        <w:tc>
          <w:tcPr>
            <w:tcW w:w="7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38820" w14:textId="77777777" w:rsidR="00D21EAE" w:rsidRPr="00E55DC0" w:rsidRDefault="00D21EAE" w:rsidP="00E154EA">
            <w:pPr>
              <w:widowContro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21EAE" w:rsidRPr="00E55DC0" w14:paraId="269C4318" w14:textId="77777777" w:rsidTr="00E154EA"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FD824" w14:textId="77777777" w:rsidR="00D21EAE" w:rsidRPr="00E55DC0" w:rsidRDefault="00D21EAE" w:rsidP="00E154EA">
            <w:pPr>
              <w:widowContro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E55DC0">
              <w:rPr>
                <w:rFonts w:asciiTheme="minorHAnsi" w:hAnsiTheme="minorHAnsi" w:cstheme="minorHAnsi"/>
                <w:sz w:val="24"/>
                <w:szCs w:val="24"/>
              </w:rPr>
              <w:t>A la atención de</w:t>
            </w:r>
          </w:p>
        </w:tc>
        <w:tc>
          <w:tcPr>
            <w:tcW w:w="755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3CBBF" w14:textId="77777777" w:rsidR="00D21EAE" w:rsidRPr="00E55DC0" w:rsidRDefault="00D21EAE" w:rsidP="00E154EA">
            <w:pPr>
              <w:widowContro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94DE410" w14:textId="77777777" w:rsidR="00D21EAE" w:rsidRPr="00E55DC0" w:rsidRDefault="00D21EAE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66A99BAE" w14:textId="0DFD5E55" w:rsidR="00872E22" w:rsidRDefault="000D00D8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EE25BC">
        <w:rPr>
          <w:rFonts w:cstheme="minorHAnsi"/>
          <w:sz w:val="24"/>
          <w:szCs w:val="24"/>
          <w:u w:val="single"/>
        </w:rPr>
        <w:t>VIGESIMA TERCERA</w:t>
      </w:r>
      <w:r w:rsidRPr="00EE25BC">
        <w:rPr>
          <w:rFonts w:cstheme="minorHAnsi"/>
          <w:sz w:val="24"/>
          <w:szCs w:val="24"/>
        </w:rPr>
        <w:t>: EL ARRENDATARIO declara que a los efectos del seguimiento en el cumplimiento de las obligaciones que asume por el presente contrato</w:t>
      </w:r>
      <w:r w:rsidR="000E340C" w:rsidRPr="00EE25BC">
        <w:rPr>
          <w:rFonts w:cstheme="minorHAnsi"/>
          <w:sz w:val="24"/>
          <w:szCs w:val="24"/>
        </w:rPr>
        <w:t>;</w:t>
      </w:r>
      <w:r w:rsidRPr="00EE25BC">
        <w:rPr>
          <w:rFonts w:cstheme="minorHAnsi"/>
          <w:sz w:val="24"/>
          <w:szCs w:val="24"/>
        </w:rPr>
        <w:t xml:space="preserve"> autoriza suficientemente a EL ARRENDADOR y/o a las personas</w:t>
      </w:r>
      <w:r w:rsidR="000E340C" w:rsidRPr="00EE25BC">
        <w:rPr>
          <w:rFonts w:cstheme="minorHAnsi"/>
          <w:sz w:val="24"/>
          <w:szCs w:val="24"/>
        </w:rPr>
        <w:t xml:space="preserve"> que éste autorice a comunicarse con las referencias familiares y/o personales de EL ARRENDATARIO que se establezcan a la firma </w:t>
      </w:r>
      <w:r w:rsidR="000E340C" w:rsidRPr="00EE25BC">
        <w:rPr>
          <w:rFonts w:cstheme="minorHAnsi"/>
          <w:sz w:val="24"/>
          <w:szCs w:val="24"/>
        </w:rPr>
        <w:lastRenderedPageBreak/>
        <w:t xml:space="preserve">de este </w:t>
      </w:r>
      <w:r w:rsidR="003B2159" w:rsidRPr="00EE25BC">
        <w:rPr>
          <w:rFonts w:cstheme="minorHAnsi"/>
          <w:sz w:val="24"/>
          <w:szCs w:val="24"/>
        </w:rPr>
        <w:t>documento</w:t>
      </w:r>
      <w:r w:rsidR="000E340C" w:rsidRPr="00EE25BC">
        <w:rPr>
          <w:rFonts w:cstheme="minorHAnsi"/>
          <w:sz w:val="24"/>
          <w:szCs w:val="24"/>
        </w:rPr>
        <w:t xml:space="preserve">, y sin limitación </w:t>
      </w:r>
      <w:r w:rsidR="003B2159" w:rsidRPr="00EE25BC">
        <w:rPr>
          <w:rFonts w:cstheme="minorHAnsi"/>
          <w:sz w:val="24"/>
          <w:szCs w:val="24"/>
        </w:rPr>
        <w:t xml:space="preserve">les </w:t>
      </w:r>
      <w:r w:rsidR="000E340C" w:rsidRPr="00EE25BC">
        <w:rPr>
          <w:rFonts w:cstheme="minorHAnsi"/>
          <w:sz w:val="24"/>
          <w:szCs w:val="24"/>
        </w:rPr>
        <w:t xml:space="preserve">informe sobre cualquier </w:t>
      </w:r>
      <w:r w:rsidR="003B2159" w:rsidRPr="00EE25BC">
        <w:rPr>
          <w:rFonts w:cstheme="minorHAnsi"/>
          <w:sz w:val="24"/>
          <w:szCs w:val="24"/>
        </w:rPr>
        <w:t>requerimiento, incumplimiento o solicitud relacionadas con el fiel cumplimiento de este contrato</w:t>
      </w:r>
      <w:r w:rsidR="000E340C" w:rsidRPr="00EE25BC">
        <w:rPr>
          <w:rFonts w:cstheme="minorHAnsi"/>
          <w:sz w:val="24"/>
          <w:szCs w:val="24"/>
        </w:rPr>
        <w:t>.</w:t>
      </w:r>
    </w:p>
    <w:p w14:paraId="6AA33A29" w14:textId="77777777" w:rsidR="000D00D8" w:rsidRPr="00E55DC0" w:rsidRDefault="000D00D8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089AD285" w14:textId="5FF86BEE" w:rsidR="00D21EAE" w:rsidRPr="00EE25BC" w:rsidRDefault="00D21EAE" w:rsidP="00D21EAE">
      <w:pPr>
        <w:tabs>
          <w:tab w:val="left" w:pos="8640"/>
        </w:tabs>
        <w:jc w:val="both"/>
        <w:rPr>
          <w:rFonts w:cstheme="minorHAnsi"/>
          <w:sz w:val="24"/>
          <w:szCs w:val="24"/>
        </w:rPr>
      </w:pPr>
      <w:r w:rsidRPr="00E55DC0">
        <w:rPr>
          <w:rFonts w:cstheme="minorHAnsi"/>
          <w:sz w:val="24"/>
          <w:szCs w:val="24"/>
          <w:u w:val="single"/>
        </w:rPr>
        <w:t xml:space="preserve">VIGÉSIMA </w:t>
      </w:r>
      <w:r w:rsidR="00EB64FD">
        <w:rPr>
          <w:rFonts w:cstheme="minorHAnsi"/>
          <w:sz w:val="24"/>
          <w:szCs w:val="24"/>
          <w:u w:val="single"/>
        </w:rPr>
        <w:t>CUARTA</w:t>
      </w:r>
      <w:r w:rsidRPr="00E55DC0">
        <w:rPr>
          <w:rFonts w:cstheme="minorHAnsi"/>
          <w:sz w:val="24"/>
          <w:szCs w:val="24"/>
          <w:u w:val="single"/>
        </w:rPr>
        <w:t xml:space="preserve">. </w:t>
      </w:r>
      <w:r w:rsidRPr="00E55DC0">
        <w:rPr>
          <w:rFonts w:cstheme="minorHAnsi"/>
          <w:sz w:val="24"/>
          <w:szCs w:val="24"/>
        </w:rPr>
        <w:t xml:space="preserve">COMPETENCIA Y JURISDICCIÓN: Las partes acuerdan que cualquier </w:t>
      </w:r>
      <w:r w:rsidR="00B77251" w:rsidRPr="00EE25BC">
        <w:rPr>
          <w:rFonts w:cstheme="minorHAnsi"/>
          <w:sz w:val="24"/>
          <w:szCs w:val="24"/>
        </w:rPr>
        <w:t xml:space="preserve">conflicto </w:t>
      </w:r>
      <w:r w:rsidRPr="00EE25BC">
        <w:rPr>
          <w:rFonts w:cstheme="minorHAnsi"/>
          <w:sz w:val="24"/>
          <w:szCs w:val="24"/>
        </w:rPr>
        <w:t>que surja entre ellas con respecto a la interpretación, ejecución o terminación del presente contrato, será sometida a la jurisdicción y competencia de los tribunales de la República de Panamá.</w:t>
      </w:r>
    </w:p>
    <w:p w14:paraId="187C40CC" w14:textId="1D7804F1" w:rsidR="00CF7FC9" w:rsidRPr="00244487" w:rsidRDefault="00D21EAE" w:rsidP="00D21EAE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EE25BC">
        <w:rPr>
          <w:rFonts w:cstheme="minorHAnsi"/>
          <w:sz w:val="24"/>
          <w:szCs w:val="24"/>
          <w:u w:val="single"/>
        </w:rPr>
        <w:t xml:space="preserve">VIGÉSIMA </w:t>
      </w:r>
      <w:r w:rsidR="00EB64FD" w:rsidRPr="00EE25BC">
        <w:rPr>
          <w:rFonts w:cstheme="minorHAnsi"/>
          <w:sz w:val="24"/>
          <w:szCs w:val="24"/>
          <w:u w:val="single"/>
        </w:rPr>
        <w:t>QUINTA</w:t>
      </w:r>
      <w:r w:rsidRPr="00EE25BC">
        <w:rPr>
          <w:rFonts w:cstheme="minorHAnsi"/>
          <w:sz w:val="24"/>
          <w:szCs w:val="24"/>
        </w:rPr>
        <w:t>. DISPOSICIÓN FINAL: Las partes entienden, reconocen y aceptan el contenido, condiciones, obligaciones y derechos</w:t>
      </w:r>
      <w:r w:rsidR="00B77251" w:rsidRPr="00EE25BC">
        <w:rPr>
          <w:rFonts w:cstheme="minorHAnsi"/>
          <w:sz w:val="24"/>
          <w:szCs w:val="24"/>
        </w:rPr>
        <w:t xml:space="preserve"> que se derivan</w:t>
      </w:r>
      <w:r w:rsidRPr="00EE25BC">
        <w:rPr>
          <w:rFonts w:cstheme="minorHAnsi"/>
          <w:sz w:val="24"/>
          <w:szCs w:val="24"/>
        </w:rPr>
        <w:t xml:space="preserve"> del </w:t>
      </w:r>
      <w:r w:rsidRPr="00E55DC0">
        <w:rPr>
          <w:rFonts w:cstheme="minorHAnsi"/>
          <w:sz w:val="24"/>
          <w:szCs w:val="24"/>
        </w:rPr>
        <w:t>presente contrato. Para constancia de aprobación y de conformidad de lo anterior, declaran las partes que el presente contrato es de su entera satisfacción y conveniencia, para lo cual lo firman en señal de aceptación y estampan sus huellas.</w:t>
      </w:r>
    </w:p>
    <w:p w14:paraId="1F70E8EB" w14:textId="77777777" w:rsidR="00CF7FC9" w:rsidRPr="00244487" w:rsidRDefault="00CF7FC9" w:rsidP="00D21EAE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055173F5" w14:textId="6303B02B" w:rsidR="00CF7FC9" w:rsidRPr="00244487" w:rsidRDefault="00CF7FC9" w:rsidP="00CF7FC9">
      <w:pPr>
        <w:jc w:val="both"/>
        <w:rPr>
          <w:rFonts w:cs="Calibri"/>
          <w:sz w:val="24"/>
          <w:szCs w:val="24"/>
          <w:lang w:val="es-ES"/>
        </w:rPr>
      </w:pPr>
      <w:r w:rsidRPr="00EE25BC">
        <w:rPr>
          <w:rFonts w:cs="Calibri"/>
          <w:sz w:val="24"/>
          <w:szCs w:val="24"/>
          <w:lang w:val="es-ES"/>
        </w:rPr>
        <w:t xml:space="preserve">En señal de </w:t>
      </w:r>
      <w:r w:rsidR="009751FB" w:rsidRPr="00EE25BC">
        <w:rPr>
          <w:rFonts w:cs="Calibri"/>
          <w:sz w:val="24"/>
          <w:szCs w:val="24"/>
          <w:lang w:val="es-ES"/>
        </w:rPr>
        <w:t>aceptación</w:t>
      </w:r>
      <w:r w:rsidRPr="00EE25BC">
        <w:rPr>
          <w:rFonts w:cs="Calibri"/>
          <w:sz w:val="24"/>
          <w:szCs w:val="24"/>
          <w:lang w:val="es-ES"/>
        </w:rPr>
        <w:t xml:space="preserve">, se firma y se estampan las huellas dactilares en la presente adenda, en dos (2) ejemplares de un mismo tenor y a un solo efecto, en la ciudad de Panamá, a los ___ días del mes de ___________ </w:t>
      </w:r>
      <w:proofErr w:type="spellStart"/>
      <w:r w:rsidRPr="00EE25BC">
        <w:rPr>
          <w:rFonts w:cs="Calibri"/>
          <w:sz w:val="24"/>
          <w:szCs w:val="24"/>
          <w:lang w:val="es-ES"/>
        </w:rPr>
        <w:t>de</w:t>
      </w:r>
      <w:proofErr w:type="spellEnd"/>
      <w:r w:rsidRPr="00EE25BC">
        <w:rPr>
          <w:rFonts w:cs="Calibri"/>
          <w:sz w:val="24"/>
          <w:szCs w:val="24"/>
          <w:lang w:val="es-ES"/>
        </w:rPr>
        <w:t xml:space="preserve"> 20_________.</w:t>
      </w:r>
    </w:p>
    <w:p w14:paraId="20EC5C41" w14:textId="77777777" w:rsidR="00D21EAE" w:rsidRPr="00CF7FC9" w:rsidRDefault="00D21EAE" w:rsidP="00872E22">
      <w:pPr>
        <w:spacing w:after="0" w:line="276" w:lineRule="auto"/>
        <w:jc w:val="center"/>
        <w:rPr>
          <w:rFonts w:cstheme="minorHAnsi"/>
          <w:sz w:val="24"/>
          <w:szCs w:val="24"/>
          <w:lang w:val="es-ES"/>
        </w:rPr>
      </w:pPr>
    </w:p>
    <w:p w14:paraId="47B967C8" w14:textId="77777777" w:rsidR="00D21EAE" w:rsidRPr="00D21EAE" w:rsidRDefault="00D21EAE" w:rsidP="00872E22">
      <w:pPr>
        <w:spacing w:after="0" w:line="276" w:lineRule="auto"/>
        <w:jc w:val="center"/>
        <w:rPr>
          <w:rFonts w:cstheme="minorHAnsi"/>
          <w:sz w:val="24"/>
          <w:szCs w:val="24"/>
        </w:rPr>
      </w:pPr>
    </w:p>
    <w:p w14:paraId="2E9CEAD0" w14:textId="77777777" w:rsidR="00E55DC0" w:rsidRDefault="00E55DC0" w:rsidP="00872E22">
      <w:pPr>
        <w:spacing w:after="0" w:line="276" w:lineRule="auto"/>
        <w:jc w:val="center"/>
        <w:rPr>
          <w:rFonts w:cstheme="minorHAnsi"/>
          <w:sz w:val="24"/>
          <w:szCs w:val="24"/>
        </w:rPr>
      </w:pPr>
    </w:p>
    <w:p w14:paraId="1E2EDDC1" w14:textId="712C6D78" w:rsidR="00BD3763" w:rsidRPr="00D21EAE" w:rsidRDefault="00BD3763" w:rsidP="00872E22">
      <w:pPr>
        <w:spacing w:after="0" w:line="276" w:lineRule="auto"/>
        <w:jc w:val="center"/>
        <w:rPr>
          <w:rFonts w:cstheme="minorHAnsi"/>
          <w:sz w:val="24"/>
          <w:szCs w:val="24"/>
        </w:rPr>
      </w:pPr>
      <w:r w:rsidRPr="00D21EAE">
        <w:rPr>
          <w:rFonts w:cstheme="minorHAnsi"/>
          <w:sz w:val="24"/>
          <w:szCs w:val="24"/>
        </w:rPr>
        <w:t xml:space="preserve">EL </w:t>
      </w:r>
      <w:r w:rsidR="009503D5">
        <w:rPr>
          <w:rFonts w:cstheme="minorHAnsi"/>
          <w:sz w:val="24"/>
          <w:szCs w:val="24"/>
        </w:rPr>
        <w:t>ARRENDADOR</w:t>
      </w:r>
      <w:r w:rsidR="00872E22" w:rsidRPr="00D21EAE">
        <w:rPr>
          <w:rFonts w:cstheme="minorHAnsi"/>
          <w:sz w:val="24"/>
          <w:szCs w:val="24"/>
        </w:rPr>
        <w:t xml:space="preserve">                                                                                   </w:t>
      </w:r>
      <w:r w:rsidRPr="00D21EAE">
        <w:rPr>
          <w:rFonts w:cstheme="minorHAnsi"/>
          <w:sz w:val="24"/>
          <w:szCs w:val="24"/>
        </w:rPr>
        <w:t xml:space="preserve">EL </w:t>
      </w:r>
      <w:r w:rsidR="009503D5">
        <w:rPr>
          <w:rFonts w:cstheme="minorHAnsi"/>
          <w:sz w:val="24"/>
          <w:szCs w:val="24"/>
        </w:rPr>
        <w:t>ARRENDATARIO</w:t>
      </w:r>
    </w:p>
    <w:p w14:paraId="195999A5" w14:textId="35AD10DB" w:rsidR="00754F7B" w:rsidRDefault="00A111F7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Cedula: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 xml:space="preserve">    Cedula:</w:t>
      </w:r>
    </w:p>
    <w:p w14:paraId="4EBE0FEC" w14:textId="77777777" w:rsidR="00A111F7" w:rsidRDefault="00A111F7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</w:t>
      </w:r>
    </w:p>
    <w:p w14:paraId="35D00546" w14:textId="5021EDEA" w:rsidR="00A111F7" w:rsidRPr="00D21EAE" w:rsidRDefault="00A111F7" w:rsidP="00957ED6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Huellas: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 xml:space="preserve">    Huellas:</w:t>
      </w:r>
    </w:p>
    <w:p w14:paraId="664DD07F" w14:textId="77777777" w:rsidR="003F2F87" w:rsidRPr="003E3A85" w:rsidRDefault="003F2F87" w:rsidP="00957ED6">
      <w:pPr>
        <w:spacing w:after="0" w:line="276" w:lineRule="auto"/>
        <w:jc w:val="both"/>
        <w:rPr>
          <w:rFonts w:cstheme="minorHAnsi"/>
          <w:color w:val="EE0000"/>
          <w:sz w:val="28"/>
          <w:szCs w:val="28"/>
        </w:rPr>
      </w:pPr>
    </w:p>
    <w:p w14:paraId="5A35B697" w14:textId="25A5E9B8" w:rsidR="003F2F87" w:rsidRPr="003E3A85" w:rsidRDefault="003E3A85" w:rsidP="00957ED6">
      <w:pPr>
        <w:spacing w:after="0" w:line="276" w:lineRule="auto"/>
        <w:jc w:val="both"/>
        <w:rPr>
          <w:rFonts w:cstheme="minorHAnsi"/>
          <w:color w:val="EE0000"/>
          <w:sz w:val="28"/>
          <w:szCs w:val="28"/>
        </w:rPr>
      </w:pPr>
      <w:r>
        <w:rPr>
          <w:rFonts w:cstheme="minorHAnsi"/>
          <w:color w:val="EE0000"/>
          <w:sz w:val="28"/>
          <w:szCs w:val="28"/>
        </w:rPr>
        <w:t xml:space="preserve">Cositas a </w:t>
      </w:r>
      <w:r w:rsidR="00AC3097">
        <w:rPr>
          <w:rFonts w:cstheme="minorHAnsi"/>
          <w:color w:val="EE0000"/>
          <w:sz w:val="28"/>
          <w:szCs w:val="28"/>
        </w:rPr>
        <w:t>realizar</w:t>
      </w:r>
      <w:r>
        <w:rPr>
          <w:rFonts w:cstheme="minorHAnsi"/>
          <w:color w:val="EE0000"/>
          <w:sz w:val="28"/>
          <w:szCs w:val="28"/>
        </w:rPr>
        <w:t>:</w:t>
      </w:r>
    </w:p>
    <w:p w14:paraId="75D794BD" w14:textId="238FB2F9" w:rsidR="00744211" w:rsidRPr="003E3A85" w:rsidRDefault="00744211" w:rsidP="0074421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theme="minorHAnsi"/>
          <w:color w:val="EE0000"/>
          <w:sz w:val="28"/>
          <w:szCs w:val="28"/>
          <w:highlight w:val="yellow"/>
          <w:lang w:val="es-419"/>
        </w:rPr>
      </w:pPr>
      <w:r w:rsidRPr="003E3A85">
        <w:rPr>
          <w:rFonts w:cstheme="minorHAnsi"/>
          <w:color w:val="EE0000"/>
          <w:sz w:val="28"/>
          <w:szCs w:val="28"/>
          <w:highlight w:val="yellow"/>
          <w:lang w:val="es-419"/>
        </w:rPr>
        <w:t xml:space="preserve">Redactar el </w:t>
      </w:r>
      <w:proofErr w:type="spellStart"/>
      <w:r w:rsidRPr="003E3A85">
        <w:rPr>
          <w:rFonts w:cstheme="minorHAnsi"/>
          <w:color w:val="EE0000"/>
          <w:sz w:val="28"/>
          <w:szCs w:val="28"/>
          <w:highlight w:val="yellow"/>
          <w:lang w:val="es-419"/>
        </w:rPr>
        <w:t>wordings</w:t>
      </w:r>
      <w:proofErr w:type="spellEnd"/>
      <w:r w:rsidRPr="003E3A85">
        <w:rPr>
          <w:rFonts w:cstheme="minorHAnsi"/>
          <w:color w:val="EE0000"/>
          <w:sz w:val="28"/>
          <w:szCs w:val="28"/>
          <w:highlight w:val="yellow"/>
          <w:lang w:val="es-419"/>
        </w:rPr>
        <w:t xml:space="preserve"> o </w:t>
      </w:r>
      <w:proofErr w:type="spellStart"/>
      <w:r w:rsidRPr="003E3A85">
        <w:rPr>
          <w:rFonts w:cstheme="minorHAnsi"/>
          <w:color w:val="EE0000"/>
          <w:sz w:val="28"/>
          <w:szCs w:val="28"/>
          <w:highlight w:val="yellow"/>
          <w:lang w:val="es-419"/>
        </w:rPr>
        <w:t>checklist</w:t>
      </w:r>
      <w:proofErr w:type="spellEnd"/>
      <w:r w:rsidRPr="003E3A85">
        <w:rPr>
          <w:rFonts w:cstheme="minorHAnsi"/>
          <w:color w:val="EE0000"/>
          <w:sz w:val="28"/>
          <w:szCs w:val="28"/>
          <w:highlight w:val="yellow"/>
          <w:lang w:val="es-419"/>
        </w:rPr>
        <w:t xml:space="preserve"> de puntos que usaran las cobradoras. </w:t>
      </w:r>
      <w:r w:rsidR="006A4615" w:rsidRPr="003E3A85">
        <w:rPr>
          <w:rFonts w:cstheme="minorHAnsi"/>
          <w:color w:val="EE0000"/>
          <w:sz w:val="28"/>
          <w:szCs w:val="28"/>
          <w:highlight w:val="yellow"/>
          <w:lang w:val="es-419"/>
        </w:rPr>
        <w:t>Contemplando</w:t>
      </w:r>
      <w:r w:rsidRPr="003E3A85">
        <w:rPr>
          <w:rFonts w:cstheme="minorHAnsi"/>
          <w:color w:val="EE0000"/>
          <w:sz w:val="28"/>
          <w:szCs w:val="28"/>
          <w:highlight w:val="yellow"/>
          <w:lang w:val="es-419"/>
        </w:rPr>
        <w:t xml:space="preserve"> “</w:t>
      </w:r>
      <w:proofErr w:type="spellStart"/>
      <w:r w:rsidRPr="003E3A85">
        <w:rPr>
          <w:rFonts w:cstheme="minorHAnsi"/>
          <w:color w:val="EE0000"/>
          <w:sz w:val="28"/>
          <w:szCs w:val="28"/>
          <w:highlight w:val="yellow"/>
          <w:lang w:val="es-419"/>
        </w:rPr>
        <w:t>mix</w:t>
      </w:r>
      <w:proofErr w:type="spellEnd"/>
      <w:r w:rsidRPr="003E3A85">
        <w:rPr>
          <w:rFonts w:cstheme="minorHAnsi"/>
          <w:color w:val="EE0000"/>
          <w:sz w:val="28"/>
          <w:szCs w:val="28"/>
          <w:highlight w:val="yellow"/>
          <w:lang w:val="es-419"/>
        </w:rPr>
        <w:t xml:space="preserve"> entre lo legal y lo comercial”</w:t>
      </w:r>
    </w:p>
    <w:p w14:paraId="54960543" w14:textId="31BC7377" w:rsidR="00BB7872" w:rsidRDefault="00744211" w:rsidP="00BB7872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theme="minorHAnsi"/>
          <w:color w:val="EE0000"/>
          <w:sz w:val="28"/>
          <w:szCs w:val="28"/>
          <w:highlight w:val="yellow"/>
          <w:lang w:val="es-419"/>
        </w:rPr>
      </w:pPr>
      <w:r w:rsidRPr="003E3A85">
        <w:rPr>
          <w:rFonts w:cstheme="minorHAnsi"/>
          <w:color w:val="EE0000"/>
          <w:sz w:val="28"/>
          <w:szCs w:val="28"/>
          <w:highlight w:val="yellow"/>
          <w:lang w:val="es-419"/>
        </w:rPr>
        <w:t>Armar una presentación homologada con “</w:t>
      </w:r>
      <w:proofErr w:type="spellStart"/>
      <w:r w:rsidRPr="003E3A85">
        <w:rPr>
          <w:rFonts w:cstheme="minorHAnsi"/>
          <w:color w:val="EE0000"/>
          <w:sz w:val="28"/>
          <w:szCs w:val="28"/>
          <w:highlight w:val="yellow"/>
          <w:lang w:val="es-419"/>
        </w:rPr>
        <w:t>mix</w:t>
      </w:r>
      <w:proofErr w:type="spellEnd"/>
      <w:r w:rsidRPr="003E3A85">
        <w:rPr>
          <w:rFonts w:cstheme="minorHAnsi"/>
          <w:color w:val="EE0000"/>
          <w:sz w:val="28"/>
          <w:szCs w:val="28"/>
          <w:highlight w:val="yellow"/>
          <w:lang w:val="es-419"/>
        </w:rPr>
        <w:t xml:space="preserve"> entre lo legal y lo comercial” que usaremos con todos estos términos para las entrevistas de los operadores.</w:t>
      </w:r>
    </w:p>
    <w:p w14:paraId="616DD204" w14:textId="518B91FB" w:rsidR="001D1CE3" w:rsidRDefault="001D1CE3" w:rsidP="00BB7872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theme="minorHAnsi"/>
          <w:color w:val="EE0000"/>
          <w:sz w:val="28"/>
          <w:szCs w:val="28"/>
          <w:highlight w:val="yellow"/>
          <w:lang w:val="es-419"/>
        </w:rPr>
      </w:pPr>
      <w:r>
        <w:rPr>
          <w:rFonts w:cstheme="minorHAnsi"/>
          <w:color w:val="EE0000"/>
          <w:sz w:val="28"/>
          <w:szCs w:val="28"/>
          <w:highlight w:val="yellow"/>
          <w:lang w:val="es-419"/>
        </w:rPr>
        <w:t>CLAUSULA DE LOS LIMITES</w:t>
      </w:r>
    </w:p>
    <w:p w14:paraId="7E2F660D" w14:textId="77777777" w:rsidR="00BB7872" w:rsidRDefault="00BB7872" w:rsidP="00BB7872">
      <w:pPr>
        <w:spacing w:after="0" w:line="276" w:lineRule="auto"/>
        <w:jc w:val="both"/>
        <w:rPr>
          <w:rFonts w:cstheme="minorHAnsi"/>
          <w:b/>
          <w:bCs/>
          <w:color w:val="0070C0"/>
          <w:sz w:val="28"/>
          <w:szCs w:val="28"/>
          <w:highlight w:val="yellow"/>
          <w:lang w:val="es-419"/>
        </w:rPr>
      </w:pPr>
    </w:p>
    <w:p w14:paraId="33B144DD" w14:textId="726C334E" w:rsidR="00C22ADE" w:rsidRPr="001D1CE3" w:rsidRDefault="00C22ADE" w:rsidP="001D1CE3">
      <w:pPr>
        <w:rPr>
          <w:b/>
          <w:bCs/>
          <w:color w:val="0070C0"/>
          <w:lang w:val="es-419"/>
        </w:rPr>
      </w:pPr>
      <w:r w:rsidRPr="001D1CE3">
        <w:rPr>
          <w:b/>
          <w:bCs/>
          <w:color w:val="0070C0"/>
          <w:lang w:val="es-419"/>
        </w:rPr>
        <w:t xml:space="preserve"> </w:t>
      </w:r>
    </w:p>
    <w:sectPr w:rsidR="00C22ADE" w:rsidRPr="001D1CE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82CF4" w14:textId="77777777" w:rsidR="00187BF4" w:rsidRDefault="00187BF4" w:rsidP="008C22B9">
      <w:pPr>
        <w:spacing w:after="0" w:line="240" w:lineRule="auto"/>
      </w:pPr>
      <w:r>
        <w:separator/>
      </w:r>
    </w:p>
  </w:endnote>
  <w:endnote w:type="continuationSeparator" w:id="0">
    <w:p w14:paraId="2A641FB0" w14:textId="77777777" w:rsidR="00187BF4" w:rsidRDefault="00187BF4" w:rsidP="008C2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CF008" w14:textId="77777777" w:rsidR="00187BF4" w:rsidRDefault="00187BF4" w:rsidP="008C22B9">
      <w:pPr>
        <w:spacing w:after="0" w:line="240" w:lineRule="auto"/>
      </w:pPr>
      <w:r>
        <w:separator/>
      </w:r>
    </w:p>
  </w:footnote>
  <w:footnote w:type="continuationSeparator" w:id="0">
    <w:p w14:paraId="585BB426" w14:textId="77777777" w:rsidR="00187BF4" w:rsidRDefault="00187BF4" w:rsidP="008C22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2ECE"/>
    <w:multiLevelType w:val="multilevel"/>
    <w:tmpl w:val="03D62EC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A411BE"/>
    <w:multiLevelType w:val="hybridMultilevel"/>
    <w:tmpl w:val="EE6AEA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F7607"/>
    <w:multiLevelType w:val="hybridMultilevel"/>
    <w:tmpl w:val="F35A495C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4F6D4D"/>
    <w:multiLevelType w:val="hybridMultilevel"/>
    <w:tmpl w:val="FEBE4E14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E2A03"/>
    <w:multiLevelType w:val="hybridMultilevel"/>
    <w:tmpl w:val="E9AAD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267E7"/>
    <w:multiLevelType w:val="hybridMultilevel"/>
    <w:tmpl w:val="BE3CA7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9760AD"/>
    <w:multiLevelType w:val="hybridMultilevel"/>
    <w:tmpl w:val="9D5A1268"/>
    <w:lvl w:ilvl="0" w:tplc="9FA06212">
      <w:start w:val="1"/>
      <w:numFmt w:val="decimal"/>
      <w:lvlText w:val="%1."/>
      <w:lvlJc w:val="left"/>
      <w:pPr>
        <w:ind w:left="501" w:hanging="360"/>
      </w:pPr>
      <w:rPr>
        <w:rFonts w:hint="default"/>
        <w:strike w:val="0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963783">
    <w:abstractNumId w:val="6"/>
  </w:num>
  <w:num w:numId="2" w16cid:durableId="1888293134">
    <w:abstractNumId w:val="2"/>
  </w:num>
  <w:num w:numId="3" w16cid:durableId="2098862039">
    <w:abstractNumId w:val="3"/>
  </w:num>
  <w:num w:numId="4" w16cid:durableId="166292265">
    <w:abstractNumId w:val="0"/>
  </w:num>
  <w:num w:numId="5" w16cid:durableId="1247033465">
    <w:abstractNumId w:val="4"/>
  </w:num>
  <w:num w:numId="6" w16cid:durableId="1766463255">
    <w:abstractNumId w:val="1"/>
  </w:num>
  <w:num w:numId="7" w16cid:durableId="1667398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D6"/>
    <w:rsid w:val="0000023C"/>
    <w:rsid w:val="0000045C"/>
    <w:rsid w:val="00003957"/>
    <w:rsid w:val="00011C98"/>
    <w:rsid w:val="00011F19"/>
    <w:rsid w:val="00017410"/>
    <w:rsid w:val="00031F42"/>
    <w:rsid w:val="0003426C"/>
    <w:rsid w:val="00041E1C"/>
    <w:rsid w:val="00042D92"/>
    <w:rsid w:val="000526D1"/>
    <w:rsid w:val="0005555A"/>
    <w:rsid w:val="00074D45"/>
    <w:rsid w:val="0007612A"/>
    <w:rsid w:val="00080BAB"/>
    <w:rsid w:val="000812B2"/>
    <w:rsid w:val="0008748E"/>
    <w:rsid w:val="00087A17"/>
    <w:rsid w:val="00093BD6"/>
    <w:rsid w:val="000A129B"/>
    <w:rsid w:val="000B1DCB"/>
    <w:rsid w:val="000B4EFC"/>
    <w:rsid w:val="000D00D8"/>
    <w:rsid w:val="000D339F"/>
    <w:rsid w:val="000D3BEF"/>
    <w:rsid w:val="000D5179"/>
    <w:rsid w:val="000E340C"/>
    <w:rsid w:val="000E4223"/>
    <w:rsid w:val="000F07B9"/>
    <w:rsid w:val="000F225D"/>
    <w:rsid w:val="000F4EB6"/>
    <w:rsid w:val="00103BE8"/>
    <w:rsid w:val="00114D47"/>
    <w:rsid w:val="00121F40"/>
    <w:rsid w:val="00122EAF"/>
    <w:rsid w:val="00126F45"/>
    <w:rsid w:val="00136B5E"/>
    <w:rsid w:val="001431C1"/>
    <w:rsid w:val="001572CB"/>
    <w:rsid w:val="00157613"/>
    <w:rsid w:val="00163A72"/>
    <w:rsid w:val="00163BD5"/>
    <w:rsid w:val="001666C0"/>
    <w:rsid w:val="00167B08"/>
    <w:rsid w:val="0017025F"/>
    <w:rsid w:val="0017079A"/>
    <w:rsid w:val="0017210C"/>
    <w:rsid w:val="0017311C"/>
    <w:rsid w:val="001822B6"/>
    <w:rsid w:val="00187BF4"/>
    <w:rsid w:val="001900B9"/>
    <w:rsid w:val="00195CB3"/>
    <w:rsid w:val="00196284"/>
    <w:rsid w:val="001A6F03"/>
    <w:rsid w:val="001B391A"/>
    <w:rsid w:val="001B3AF8"/>
    <w:rsid w:val="001B4636"/>
    <w:rsid w:val="001C17BF"/>
    <w:rsid w:val="001C342E"/>
    <w:rsid w:val="001D1CE3"/>
    <w:rsid w:val="001D3D9F"/>
    <w:rsid w:val="001D5C31"/>
    <w:rsid w:val="001D65BE"/>
    <w:rsid w:val="001E3602"/>
    <w:rsid w:val="001F3E3C"/>
    <w:rsid w:val="001F4E26"/>
    <w:rsid w:val="00210187"/>
    <w:rsid w:val="00211867"/>
    <w:rsid w:val="0021283A"/>
    <w:rsid w:val="00241AF5"/>
    <w:rsid w:val="00244487"/>
    <w:rsid w:val="0025096D"/>
    <w:rsid w:val="002547DB"/>
    <w:rsid w:val="00255F41"/>
    <w:rsid w:val="00261321"/>
    <w:rsid w:val="00264F8F"/>
    <w:rsid w:val="00267B48"/>
    <w:rsid w:val="00275444"/>
    <w:rsid w:val="0027767A"/>
    <w:rsid w:val="0029289D"/>
    <w:rsid w:val="0029543F"/>
    <w:rsid w:val="0029725C"/>
    <w:rsid w:val="00297CFD"/>
    <w:rsid w:val="002B4D05"/>
    <w:rsid w:val="002C406D"/>
    <w:rsid w:val="002C60A9"/>
    <w:rsid w:val="002C6A2B"/>
    <w:rsid w:val="002C72E0"/>
    <w:rsid w:val="002D57F7"/>
    <w:rsid w:val="002D75A3"/>
    <w:rsid w:val="002E335F"/>
    <w:rsid w:val="002E3774"/>
    <w:rsid w:val="002F0A19"/>
    <w:rsid w:val="002F1975"/>
    <w:rsid w:val="002F3111"/>
    <w:rsid w:val="002F55BC"/>
    <w:rsid w:val="00310C5D"/>
    <w:rsid w:val="003115D1"/>
    <w:rsid w:val="003141D2"/>
    <w:rsid w:val="00322056"/>
    <w:rsid w:val="00334CF5"/>
    <w:rsid w:val="0034031B"/>
    <w:rsid w:val="00346AF2"/>
    <w:rsid w:val="00353A39"/>
    <w:rsid w:val="00366DE1"/>
    <w:rsid w:val="00366DEC"/>
    <w:rsid w:val="003704DD"/>
    <w:rsid w:val="00380C61"/>
    <w:rsid w:val="0038635C"/>
    <w:rsid w:val="003902AD"/>
    <w:rsid w:val="00392AF3"/>
    <w:rsid w:val="003949B8"/>
    <w:rsid w:val="003A7BB7"/>
    <w:rsid w:val="003A7D15"/>
    <w:rsid w:val="003B0C14"/>
    <w:rsid w:val="003B2159"/>
    <w:rsid w:val="003B6A0D"/>
    <w:rsid w:val="003B765B"/>
    <w:rsid w:val="003C320E"/>
    <w:rsid w:val="003C3C67"/>
    <w:rsid w:val="003C4172"/>
    <w:rsid w:val="003C514B"/>
    <w:rsid w:val="003C568C"/>
    <w:rsid w:val="003C590D"/>
    <w:rsid w:val="003C7BA8"/>
    <w:rsid w:val="003D1B5B"/>
    <w:rsid w:val="003E2B7C"/>
    <w:rsid w:val="003E3A85"/>
    <w:rsid w:val="003E41E6"/>
    <w:rsid w:val="003E6CE9"/>
    <w:rsid w:val="003E7B81"/>
    <w:rsid w:val="003F2F87"/>
    <w:rsid w:val="003F7431"/>
    <w:rsid w:val="00405F9D"/>
    <w:rsid w:val="004062A8"/>
    <w:rsid w:val="00420B03"/>
    <w:rsid w:val="00425E42"/>
    <w:rsid w:val="00425FC5"/>
    <w:rsid w:val="004262FB"/>
    <w:rsid w:val="004271B9"/>
    <w:rsid w:val="004333F5"/>
    <w:rsid w:val="00440DC3"/>
    <w:rsid w:val="00444D9E"/>
    <w:rsid w:val="00445FA6"/>
    <w:rsid w:val="004473F1"/>
    <w:rsid w:val="00452711"/>
    <w:rsid w:val="00452A97"/>
    <w:rsid w:val="00460A81"/>
    <w:rsid w:val="00476DA6"/>
    <w:rsid w:val="0048064B"/>
    <w:rsid w:val="00481328"/>
    <w:rsid w:val="00482C4C"/>
    <w:rsid w:val="004841FD"/>
    <w:rsid w:val="00486BE0"/>
    <w:rsid w:val="004914EA"/>
    <w:rsid w:val="004935A3"/>
    <w:rsid w:val="004A5031"/>
    <w:rsid w:val="004B2BE5"/>
    <w:rsid w:val="004B4A96"/>
    <w:rsid w:val="004B59BB"/>
    <w:rsid w:val="004B6125"/>
    <w:rsid w:val="004C1E7E"/>
    <w:rsid w:val="004D0815"/>
    <w:rsid w:val="004D1CFF"/>
    <w:rsid w:val="004D6E85"/>
    <w:rsid w:val="004E734B"/>
    <w:rsid w:val="004F210A"/>
    <w:rsid w:val="004F3DDE"/>
    <w:rsid w:val="004F4603"/>
    <w:rsid w:val="004F4CF4"/>
    <w:rsid w:val="00501BF0"/>
    <w:rsid w:val="00503189"/>
    <w:rsid w:val="005036C5"/>
    <w:rsid w:val="005130C0"/>
    <w:rsid w:val="00514506"/>
    <w:rsid w:val="00521DA4"/>
    <w:rsid w:val="00523FD5"/>
    <w:rsid w:val="00533B32"/>
    <w:rsid w:val="00535CDB"/>
    <w:rsid w:val="00545762"/>
    <w:rsid w:val="00545CEA"/>
    <w:rsid w:val="00550778"/>
    <w:rsid w:val="00551935"/>
    <w:rsid w:val="00555771"/>
    <w:rsid w:val="0056263F"/>
    <w:rsid w:val="005630B8"/>
    <w:rsid w:val="0056716A"/>
    <w:rsid w:val="00574347"/>
    <w:rsid w:val="005927D2"/>
    <w:rsid w:val="00593FA5"/>
    <w:rsid w:val="005A0578"/>
    <w:rsid w:val="005A28D2"/>
    <w:rsid w:val="005B2CE5"/>
    <w:rsid w:val="005B367E"/>
    <w:rsid w:val="005B671C"/>
    <w:rsid w:val="005C453C"/>
    <w:rsid w:val="005C5FFF"/>
    <w:rsid w:val="005C6A2F"/>
    <w:rsid w:val="005D1B70"/>
    <w:rsid w:val="005D27C6"/>
    <w:rsid w:val="005D627B"/>
    <w:rsid w:val="005D7F36"/>
    <w:rsid w:val="005E2BF7"/>
    <w:rsid w:val="005E6773"/>
    <w:rsid w:val="005F5A65"/>
    <w:rsid w:val="005F5C51"/>
    <w:rsid w:val="005F60C3"/>
    <w:rsid w:val="005F7A24"/>
    <w:rsid w:val="00613943"/>
    <w:rsid w:val="0064188C"/>
    <w:rsid w:val="00646850"/>
    <w:rsid w:val="0064693D"/>
    <w:rsid w:val="00654CA0"/>
    <w:rsid w:val="00655696"/>
    <w:rsid w:val="0065617D"/>
    <w:rsid w:val="00661171"/>
    <w:rsid w:val="006658E6"/>
    <w:rsid w:val="00670199"/>
    <w:rsid w:val="00672A2B"/>
    <w:rsid w:val="006744FF"/>
    <w:rsid w:val="00674FA3"/>
    <w:rsid w:val="0068356B"/>
    <w:rsid w:val="00684EB1"/>
    <w:rsid w:val="00687EA8"/>
    <w:rsid w:val="00693071"/>
    <w:rsid w:val="006A0A90"/>
    <w:rsid w:val="006A4615"/>
    <w:rsid w:val="006A725E"/>
    <w:rsid w:val="006B09DF"/>
    <w:rsid w:val="006B3FFD"/>
    <w:rsid w:val="006B479E"/>
    <w:rsid w:val="006C0E39"/>
    <w:rsid w:val="006C5B35"/>
    <w:rsid w:val="006C68D7"/>
    <w:rsid w:val="006C6963"/>
    <w:rsid w:val="006C7355"/>
    <w:rsid w:val="006D04CC"/>
    <w:rsid w:val="006D5B81"/>
    <w:rsid w:val="006F24D8"/>
    <w:rsid w:val="006F4B63"/>
    <w:rsid w:val="006F4DD7"/>
    <w:rsid w:val="006F5388"/>
    <w:rsid w:val="007052BA"/>
    <w:rsid w:val="00713794"/>
    <w:rsid w:val="00720485"/>
    <w:rsid w:val="007231FB"/>
    <w:rsid w:val="007235B7"/>
    <w:rsid w:val="0073527C"/>
    <w:rsid w:val="00742B07"/>
    <w:rsid w:val="00744211"/>
    <w:rsid w:val="00754F7B"/>
    <w:rsid w:val="00761059"/>
    <w:rsid w:val="00763421"/>
    <w:rsid w:val="00764B7F"/>
    <w:rsid w:val="00766283"/>
    <w:rsid w:val="007706D0"/>
    <w:rsid w:val="00770AE9"/>
    <w:rsid w:val="0077204F"/>
    <w:rsid w:val="00772139"/>
    <w:rsid w:val="00772FAE"/>
    <w:rsid w:val="007856D2"/>
    <w:rsid w:val="00786C53"/>
    <w:rsid w:val="007936E1"/>
    <w:rsid w:val="00794314"/>
    <w:rsid w:val="00796616"/>
    <w:rsid w:val="007C317C"/>
    <w:rsid w:val="007F3153"/>
    <w:rsid w:val="007F71CD"/>
    <w:rsid w:val="0081184B"/>
    <w:rsid w:val="00814EE4"/>
    <w:rsid w:val="00820F13"/>
    <w:rsid w:val="00824139"/>
    <w:rsid w:val="00833306"/>
    <w:rsid w:val="008425B9"/>
    <w:rsid w:val="0084501F"/>
    <w:rsid w:val="008504FF"/>
    <w:rsid w:val="00850D9B"/>
    <w:rsid w:val="00861268"/>
    <w:rsid w:val="008675B5"/>
    <w:rsid w:val="00872E22"/>
    <w:rsid w:val="0087562B"/>
    <w:rsid w:val="00885953"/>
    <w:rsid w:val="008877DD"/>
    <w:rsid w:val="00891F9F"/>
    <w:rsid w:val="008949E1"/>
    <w:rsid w:val="0089508D"/>
    <w:rsid w:val="00896A1A"/>
    <w:rsid w:val="00897DF2"/>
    <w:rsid w:val="008A3DD4"/>
    <w:rsid w:val="008A7707"/>
    <w:rsid w:val="008A77CE"/>
    <w:rsid w:val="008B0567"/>
    <w:rsid w:val="008B1AAE"/>
    <w:rsid w:val="008B3942"/>
    <w:rsid w:val="008B42E1"/>
    <w:rsid w:val="008B5D2F"/>
    <w:rsid w:val="008C22B9"/>
    <w:rsid w:val="008C6D98"/>
    <w:rsid w:val="008C72D1"/>
    <w:rsid w:val="008D4156"/>
    <w:rsid w:val="00900D2D"/>
    <w:rsid w:val="0090142C"/>
    <w:rsid w:val="009039BA"/>
    <w:rsid w:val="0090583A"/>
    <w:rsid w:val="00906033"/>
    <w:rsid w:val="00914BAB"/>
    <w:rsid w:val="00917396"/>
    <w:rsid w:val="00917D07"/>
    <w:rsid w:val="009210E5"/>
    <w:rsid w:val="00922451"/>
    <w:rsid w:val="00923020"/>
    <w:rsid w:val="00927F99"/>
    <w:rsid w:val="00935BE4"/>
    <w:rsid w:val="00937D77"/>
    <w:rsid w:val="009503D5"/>
    <w:rsid w:val="009515EC"/>
    <w:rsid w:val="00951996"/>
    <w:rsid w:val="0095408E"/>
    <w:rsid w:val="00957ED6"/>
    <w:rsid w:val="00963592"/>
    <w:rsid w:val="00966EE9"/>
    <w:rsid w:val="00971904"/>
    <w:rsid w:val="00972DC6"/>
    <w:rsid w:val="009751FB"/>
    <w:rsid w:val="00992C2C"/>
    <w:rsid w:val="00997BD9"/>
    <w:rsid w:val="009A0B65"/>
    <w:rsid w:val="009B0ABC"/>
    <w:rsid w:val="009B2758"/>
    <w:rsid w:val="009B2EB0"/>
    <w:rsid w:val="009D4901"/>
    <w:rsid w:val="009D60DE"/>
    <w:rsid w:val="009D6BEF"/>
    <w:rsid w:val="009E62E9"/>
    <w:rsid w:val="009F2E6E"/>
    <w:rsid w:val="009F52E1"/>
    <w:rsid w:val="00A02679"/>
    <w:rsid w:val="00A02C1D"/>
    <w:rsid w:val="00A111F7"/>
    <w:rsid w:val="00A12A6F"/>
    <w:rsid w:val="00A137CF"/>
    <w:rsid w:val="00A2551D"/>
    <w:rsid w:val="00A2646C"/>
    <w:rsid w:val="00A34E82"/>
    <w:rsid w:val="00A36B21"/>
    <w:rsid w:val="00A37BAB"/>
    <w:rsid w:val="00A41574"/>
    <w:rsid w:val="00A47EBF"/>
    <w:rsid w:val="00A5022F"/>
    <w:rsid w:val="00A53D11"/>
    <w:rsid w:val="00A57509"/>
    <w:rsid w:val="00A62255"/>
    <w:rsid w:val="00A65C71"/>
    <w:rsid w:val="00A66D8D"/>
    <w:rsid w:val="00A7169C"/>
    <w:rsid w:val="00A74E19"/>
    <w:rsid w:val="00A75DE2"/>
    <w:rsid w:val="00A81BA0"/>
    <w:rsid w:val="00A87978"/>
    <w:rsid w:val="00A93DAE"/>
    <w:rsid w:val="00A93F82"/>
    <w:rsid w:val="00AA0BDA"/>
    <w:rsid w:val="00AA0C6F"/>
    <w:rsid w:val="00AB1653"/>
    <w:rsid w:val="00AB4A68"/>
    <w:rsid w:val="00AC3097"/>
    <w:rsid w:val="00AD1C2F"/>
    <w:rsid w:val="00AD5C38"/>
    <w:rsid w:val="00AD6751"/>
    <w:rsid w:val="00AD7E31"/>
    <w:rsid w:val="00AE1A27"/>
    <w:rsid w:val="00AE671E"/>
    <w:rsid w:val="00AF099E"/>
    <w:rsid w:val="00B0633F"/>
    <w:rsid w:val="00B06A95"/>
    <w:rsid w:val="00B102B2"/>
    <w:rsid w:val="00B13C04"/>
    <w:rsid w:val="00B1452D"/>
    <w:rsid w:val="00B15792"/>
    <w:rsid w:val="00B1693A"/>
    <w:rsid w:val="00B227D9"/>
    <w:rsid w:val="00B35798"/>
    <w:rsid w:val="00B44BF1"/>
    <w:rsid w:val="00B573C1"/>
    <w:rsid w:val="00B65BFD"/>
    <w:rsid w:val="00B76554"/>
    <w:rsid w:val="00B77251"/>
    <w:rsid w:val="00B91A92"/>
    <w:rsid w:val="00B96315"/>
    <w:rsid w:val="00BA6D08"/>
    <w:rsid w:val="00BA73D2"/>
    <w:rsid w:val="00BB68FB"/>
    <w:rsid w:val="00BB7872"/>
    <w:rsid w:val="00BC2481"/>
    <w:rsid w:val="00BD0301"/>
    <w:rsid w:val="00BD1933"/>
    <w:rsid w:val="00BD2C88"/>
    <w:rsid w:val="00BD3763"/>
    <w:rsid w:val="00BD4B8E"/>
    <w:rsid w:val="00BF2738"/>
    <w:rsid w:val="00BF5FF1"/>
    <w:rsid w:val="00C059F5"/>
    <w:rsid w:val="00C0700C"/>
    <w:rsid w:val="00C10899"/>
    <w:rsid w:val="00C1091A"/>
    <w:rsid w:val="00C132EF"/>
    <w:rsid w:val="00C15211"/>
    <w:rsid w:val="00C22ADE"/>
    <w:rsid w:val="00C27BF0"/>
    <w:rsid w:val="00C31508"/>
    <w:rsid w:val="00C41DDE"/>
    <w:rsid w:val="00C4216E"/>
    <w:rsid w:val="00C54F2A"/>
    <w:rsid w:val="00C6304E"/>
    <w:rsid w:val="00C652F3"/>
    <w:rsid w:val="00C76605"/>
    <w:rsid w:val="00C80609"/>
    <w:rsid w:val="00C96416"/>
    <w:rsid w:val="00CA2FFD"/>
    <w:rsid w:val="00CB3734"/>
    <w:rsid w:val="00CB4C81"/>
    <w:rsid w:val="00CD6EB5"/>
    <w:rsid w:val="00CE7604"/>
    <w:rsid w:val="00CF24BD"/>
    <w:rsid w:val="00CF7FC9"/>
    <w:rsid w:val="00D043C3"/>
    <w:rsid w:val="00D0454C"/>
    <w:rsid w:val="00D1466C"/>
    <w:rsid w:val="00D15033"/>
    <w:rsid w:val="00D21EAE"/>
    <w:rsid w:val="00D23C89"/>
    <w:rsid w:val="00D2470D"/>
    <w:rsid w:val="00D30EE5"/>
    <w:rsid w:val="00D3271C"/>
    <w:rsid w:val="00D345E0"/>
    <w:rsid w:val="00D4695F"/>
    <w:rsid w:val="00D558E1"/>
    <w:rsid w:val="00D61B8C"/>
    <w:rsid w:val="00D673BE"/>
    <w:rsid w:val="00D72A21"/>
    <w:rsid w:val="00D77020"/>
    <w:rsid w:val="00D84CC1"/>
    <w:rsid w:val="00D87181"/>
    <w:rsid w:val="00D911CD"/>
    <w:rsid w:val="00D95D7F"/>
    <w:rsid w:val="00DA12B5"/>
    <w:rsid w:val="00DA31A7"/>
    <w:rsid w:val="00DA38DE"/>
    <w:rsid w:val="00DB16B9"/>
    <w:rsid w:val="00DB2FD5"/>
    <w:rsid w:val="00DC0CA4"/>
    <w:rsid w:val="00DC275D"/>
    <w:rsid w:val="00DC2B7B"/>
    <w:rsid w:val="00DC637E"/>
    <w:rsid w:val="00DD376B"/>
    <w:rsid w:val="00DD4904"/>
    <w:rsid w:val="00DD5354"/>
    <w:rsid w:val="00DE3C79"/>
    <w:rsid w:val="00DE55FC"/>
    <w:rsid w:val="00DE5D1E"/>
    <w:rsid w:val="00DE740D"/>
    <w:rsid w:val="00DF04EA"/>
    <w:rsid w:val="00E10F31"/>
    <w:rsid w:val="00E15F07"/>
    <w:rsid w:val="00E17B92"/>
    <w:rsid w:val="00E21DC6"/>
    <w:rsid w:val="00E236FC"/>
    <w:rsid w:val="00E254CA"/>
    <w:rsid w:val="00E307EE"/>
    <w:rsid w:val="00E310F0"/>
    <w:rsid w:val="00E31873"/>
    <w:rsid w:val="00E37FE6"/>
    <w:rsid w:val="00E40F26"/>
    <w:rsid w:val="00E44F21"/>
    <w:rsid w:val="00E45414"/>
    <w:rsid w:val="00E47148"/>
    <w:rsid w:val="00E55DC0"/>
    <w:rsid w:val="00E56B6F"/>
    <w:rsid w:val="00E74DA5"/>
    <w:rsid w:val="00E75538"/>
    <w:rsid w:val="00E85B8B"/>
    <w:rsid w:val="00E87773"/>
    <w:rsid w:val="00E94B62"/>
    <w:rsid w:val="00E96107"/>
    <w:rsid w:val="00EA3A31"/>
    <w:rsid w:val="00EA7A21"/>
    <w:rsid w:val="00EB45F6"/>
    <w:rsid w:val="00EB64FD"/>
    <w:rsid w:val="00EC16F6"/>
    <w:rsid w:val="00EC67BA"/>
    <w:rsid w:val="00ED1345"/>
    <w:rsid w:val="00ED1F7E"/>
    <w:rsid w:val="00ED2203"/>
    <w:rsid w:val="00EE0A38"/>
    <w:rsid w:val="00EE23F2"/>
    <w:rsid w:val="00EE25BC"/>
    <w:rsid w:val="00EE6B7F"/>
    <w:rsid w:val="00EF3120"/>
    <w:rsid w:val="00EF35A4"/>
    <w:rsid w:val="00EF6F62"/>
    <w:rsid w:val="00F007C0"/>
    <w:rsid w:val="00F02B1D"/>
    <w:rsid w:val="00F077DD"/>
    <w:rsid w:val="00F11826"/>
    <w:rsid w:val="00F1587A"/>
    <w:rsid w:val="00F41EEA"/>
    <w:rsid w:val="00F42061"/>
    <w:rsid w:val="00F554B6"/>
    <w:rsid w:val="00F60574"/>
    <w:rsid w:val="00F627BF"/>
    <w:rsid w:val="00F6724C"/>
    <w:rsid w:val="00F74A66"/>
    <w:rsid w:val="00F81EEE"/>
    <w:rsid w:val="00F8472F"/>
    <w:rsid w:val="00F85A16"/>
    <w:rsid w:val="00FA1F1B"/>
    <w:rsid w:val="00FA6253"/>
    <w:rsid w:val="00FC6820"/>
    <w:rsid w:val="00FD0D10"/>
    <w:rsid w:val="00FD57BF"/>
    <w:rsid w:val="00FE0EF2"/>
    <w:rsid w:val="00FE3652"/>
    <w:rsid w:val="00FF0026"/>
    <w:rsid w:val="00FF1396"/>
    <w:rsid w:val="00FF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A2A8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B391A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left" w:pos="8640"/>
        <w:tab w:val="left" w:pos="9636"/>
      </w:tabs>
      <w:spacing w:before="200" w:after="0" w:line="276" w:lineRule="auto"/>
      <w:ind w:right="-227"/>
      <w:jc w:val="both"/>
      <w:outlineLvl w:val="0"/>
    </w:pPr>
    <w:rPr>
      <w:rFonts w:ascii="Roboto Light" w:eastAsia="Roboto Light" w:hAnsi="Roboto Light" w:cs="Roboto Light"/>
      <w:kern w:val="0"/>
      <w:lang w:val="es-PA" w:eastAsia="es-E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24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22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2B9"/>
  </w:style>
  <w:style w:type="paragraph" w:styleId="Footer">
    <w:name w:val="footer"/>
    <w:basedOn w:val="Normal"/>
    <w:link w:val="FooterChar"/>
    <w:uiPriority w:val="99"/>
    <w:unhideWhenUsed/>
    <w:rsid w:val="008C22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2B9"/>
  </w:style>
  <w:style w:type="character" w:customStyle="1" w:styleId="Heading1Char">
    <w:name w:val="Heading 1 Char"/>
    <w:basedOn w:val="DefaultParagraphFont"/>
    <w:link w:val="Heading1"/>
    <w:rsid w:val="001B391A"/>
    <w:rPr>
      <w:rFonts w:ascii="Roboto Light" w:eastAsia="Roboto Light" w:hAnsi="Roboto Light" w:cs="Roboto Light"/>
      <w:kern w:val="0"/>
      <w:lang w:val="es-PA" w:eastAsia="es-ES"/>
      <w14:ligatures w14:val="none"/>
    </w:rPr>
  </w:style>
  <w:style w:type="table" w:customStyle="1" w:styleId="Style13">
    <w:name w:val="_Style 13"/>
    <w:basedOn w:val="TableNormal"/>
    <w:qFormat/>
    <w:rsid w:val="001B391A"/>
    <w:pPr>
      <w:spacing w:after="0" w:line="240" w:lineRule="auto"/>
    </w:pPr>
    <w:rPr>
      <w:rFonts w:ascii="Roboto Light" w:eastAsia="Roboto Light" w:hAnsi="Roboto Light" w:cs="Roboto Light"/>
      <w:kern w:val="0"/>
      <w:sz w:val="20"/>
      <w:szCs w:val="20"/>
      <w:lang w:val="es-ES" w:eastAsia="es-ES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33888-8E75-455B-9539-559917283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contratoacoc</Template>
  <TotalTime>1</TotalTime>
  <Pages>10</Pages>
  <Words>3383</Words>
  <Characters>19286</Characters>
  <Application>Microsoft Office Word</Application>
  <DocSecurity>0</DocSecurity>
  <Lines>160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Pablo luces</cp:lastModifiedBy>
  <cp:revision>2</cp:revision>
  <cp:lastPrinted>2025-10-08T14:45:00Z</cp:lastPrinted>
  <dcterms:created xsi:type="dcterms:W3CDTF">2025-12-05T19:44:00Z</dcterms:created>
  <dcterms:modified xsi:type="dcterms:W3CDTF">2025-12-05T19:44:00Z</dcterms:modified>
</cp:coreProperties>
</file>